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9658" w14:textId="3F5A2B92" w:rsidR="00422794" w:rsidRDefault="00422794" w:rsidP="00422794"/>
    <w:p w14:paraId="17650A6A" w14:textId="77777777" w:rsidR="003C3F99" w:rsidRDefault="003C3F99" w:rsidP="00422794"/>
    <w:p w14:paraId="1ED416F2" w14:textId="77777777" w:rsidR="003C3F99" w:rsidRDefault="003C3F99" w:rsidP="00422794"/>
    <w:p w14:paraId="769FE8FA" w14:textId="77777777" w:rsidR="003C3F99" w:rsidRDefault="003C3F99" w:rsidP="00422794"/>
    <w:p w14:paraId="4078423E" w14:textId="77777777" w:rsidR="003C3F99" w:rsidRDefault="003C3F99" w:rsidP="00422794"/>
    <w:p w14:paraId="5FA6B2D6" w14:textId="77777777" w:rsidR="003C3F99" w:rsidRDefault="003C3F99" w:rsidP="00422794"/>
    <w:p w14:paraId="212BE993" w14:textId="77777777" w:rsidR="003C3F99" w:rsidRDefault="003C3F99" w:rsidP="00422794"/>
    <w:p w14:paraId="6FFD5D55" w14:textId="77777777" w:rsidR="003C3F99" w:rsidRDefault="003C3F99" w:rsidP="00422794"/>
    <w:p w14:paraId="2367ECE1" w14:textId="77777777" w:rsidR="003C3F99" w:rsidRDefault="003C3F99" w:rsidP="00422794"/>
    <w:p w14:paraId="7AF58023" w14:textId="77777777" w:rsidR="003C3F99" w:rsidRDefault="003C3F99" w:rsidP="00422794"/>
    <w:p w14:paraId="70153164" w14:textId="77777777" w:rsidR="003C3F99" w:rsidRDefault="003C3F99" w:rsidP="00422794"/>
    <w:p w14:paraId="4BCA0EAC" w14:textId="77777777" w:rsidR="003C3F99" w:rsidRDefault="003C3F99" w:rsidP="00422794"/>
    <w:p w14:paraId="572F398B" w14:textId="77777777" w:rsidR="003C3F99" w:rsidRDefault="003C3F99" w:rsidP="00422794"/>
    <w:p w14:paraId="4F6C5F3D" w14:textId="77777777" w:rsidR="003C3F99" w:rsidRDefault="003C3F99" w:rsidP="00422794"/>
    <w:p w14:paraId="779E1026" w14:textId="77777777" w:rsidR="003C3F99" w:rsidRDefault="003C3F99" w:rsidP="00422794"/>
    <w:p w14:paraId="4217B087" w14:textId="77777777" w:rsidR="003C3F99" w:rsidRDefault="003C3F99" w:rsidP="00422794"/>
    <w:p w14:paraId="119179D2" w14:textId="77777777" w:rsidR="003C3F99" w:rsidRDefault="003C3F99" w:rsidP="00422794"/>
    <w:p w14:paraId="7F8403A0" w14:textId="77777777" w:rsidR="003C3F99" w:rsidRDefault="003C3F99" w:rsidP="00422794"/>
    <w:p w14:paraId="44009207" w14:textId="77777777" w:rsidR="003C3F99" w:rsidRDefault="003C3F99" w:rsidP="00422794"/>
    <w:p w14:paraId="3D355506" w14:textId="77777777" w:rsidR="003C3F99" w:rsidRDefault="003C3F99" w:rsidP="00422794"/>
    <w:p w14:paraId="5775EBB8" w14:textId="77777777" w:rsidR="003C3F99" w:rsidRPr="003C3F99" w:rsidRDefault="003C3F99" w:rsidP="003C3F99">
      <w:pPr>
        <w:jc w:val="center"/>
        <w:rPr>
          <w:sz w:val="28"/>
          <w:szCs w:val="28"/>
        </w:rPr>
      </w:pPr>
      <w:r w:rsidRPr="003C3F99">
        <w:rPr>
          <w:i/>
          <w:iCs/>
          <w:sz w:val="28"/>
          <w:szCs w:val="28"/>
        </w:rPr>
        <w:t xml:space="preserve">UFCD 10793-Fundamentos de </w:t>
      </w:r>
      <w:proofErr w:type="spellStart"/>
      <w:r w:rsidRPr="003C3F99">
        <w:rPr>
          <w:i/>
          <w:iCs/>
          <w:sz w:val="28"/>
          <w:szCs w:val="28"/>
        </w:rPr>
        <w:t>Python</w:t>
      </w:r>
      <w:proofErr w:type="spellEnd"/>
    </w:p>
    <w:p w14:paraId="61E0CEAE" w14:textId="61DC72C7" w:rsidR="003C3F99" w:rsidRPr="003C3F99" w:rsidRDefault="003C3F99" w:rsidP="003C3F99">
      <w:pPr>
        <w:jc w:val="center"/>
        <w:rPr>
          <w:sz w:val="28"/>
          <w:szCs w:val="28"/>
        </w:rPr>
      </w:pPr>
      <w:r w:rsidRPr="003C3F99">
        <w:rPr>
          <w:sz w:val="28"/>
          <w:szCs w:val="28"/>
        </w:rPr>
        <w:t>Trabalho prático criação de uma clínica veterinária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Efa</w:t>
      </w:r>
      <w:proofErr w:type="spellEnd"/>
    </w:p>
    <w:p w14:paraId="0865C514" w14:textId="77777777" w:rsidR="003C3F99" w:rsidRPr="003C3F99" w:rsidRDefault="003C3F99" w:rsidP="003C3F99">
      <w:pPr>
        <w:jc w:val="center"/>
        <w:rPr>
          <w:sz w:val="28"/>
          <w:szCs w:val="28"/>
        </w:rPr>
      </w:pPr>
      <w:r w:rsidRPr="003C3F99">
        <w:rPr>
          <w:sz w:val="28"/>
          <w:szCs w:val="28"/>
        </w:rPr>
        <w:t>Formador Marcos Alvarães</w:t>
      </w:r>
    </w:p>
    <w:p w14:paraId="434637E7" w14:textId="77777777" w:rsidR="003C3F99" w:rsidRPr="003C3F99" w:rsidRDefault="003C3F99" w:rsidP="003C3F99">
      <w:pPr>
        <w:jc w:val="center"/>
        <w:rPr>
          <w:sz w:val="28"/>
          <w:szCs w:val="28"/>
        </w:rPr>
      </w:pPr>
      <w:r w:rsidRPr="003C3F99">
        <w:rPr>
          <w:sz w:val="28"/>
          <w:szCs w:val="28"/>
        </w:rPr>
        <w:t>Curso: Programador de informática</w:t>
      </w:r>
    </w:p>
    <w:p w14:paraId="77DB7620" w14:textId="77777777" w:rsidR="003C3F99" w:rsidRPr="003C3F99" w:rsidRDefault="003C3F99" w:rsidP="003C3F99">
      <w:pPr>
        <w:jc w:val="center"/>
        <w:rPr>
          <w:sz w:val="28"/>
          <w:szCs w:val="28"/>
        </w:rPr>
      </w:pPr>
      <w:r w:rsidRPr="003C3F99">
        <w:rPr>
          <w:sz w:val="28"/>
          <w:szCs w:val="28"/>
        </w:rPr>
        <w:t>Turma: EFA0125</w:t>
      </w:r>
    </w:p>
    <w:p w14:paraId="394FA854" w14:textId="77777777" w:rsidR="003C3F99" w:rsidRPr="003C3F99" w:rsidRDefault="003C3F99" w:rsidP="003C3F99">
      <w:pPr>
        <w:jc w:val="center"/>
        <w:rPr>
          <w:sz w:val="28"/>
          <w:szCs w:val="28"/>
        </w:rPr>
      </w:pPr>
      <w:r w:rsidRPr="003C3F99">
        <w:rPr>
          <w:sz w:val="28"/>
          <w:szCs w:val="28"/>
        </w:rPr>
        <w:t>Data: 11/02/2026</w:t>
      </w:r>
    </w:p>
    <w:p w14:paraId="3FF97E59" w14:textId="46A8E822" w:rsidR="003C3F99" w:rsidRPr="003C3F99" w:rsidRDefault="003C3F99" w:rsidP="003C3F99">
      <w:pPr>
        <w:jc w:val="center"/>
        <w:rPr>
          <w:sz w:val="28"/>
          <w:szCs w:val="28"/>
        </w:rPr>
      </w:pPr>
      <w:r w:rsidRPr="003C3F99">
        <w:rPr>
          <w:sz w:val="28"/>
          <w:szCs w:val="28"/>
        </w:rPr>
        <w:t xml:space="preserve">Trabalho realizado por: Nº10 – Matheus </w:t>
      </w:r>
      <w:proofErr w:type="spellStart"/>
      <w:r w:rsidRPr="003C3F99">
        <w:rPr>
          <w:sz w:val="28"/>
          <w:szCs w:val="28"/>
        </w:rPr>
        <w:t>Calmeto</w:t>
      </w:r>
      <w:proofErr w:type="spellEnd"/>
      <w:r w:rsidRPr="003C3F99">
        <w:rPr>
          <w:sz w:val="28"/>
          <w:szCs w:val="28"/>
        </w:rPr>
        <w:t xml:space="preserve"> Guedes</w:t>
      </w:r>
    </w:p>
    <w:p w14:paraId="590713C6" w14:textId="77777777" w:rsidR="003C3F99" w:rsidRDefault="003C3F99" w:rsidP="00422794"/>
    <w:p w14:paraId="5FF091D9" w14:textId="77777777" w:rsidR="00422794" w:rsidRDefault="00422794" w:rsidP="00422794"/>
    <w:p w14:paraId="2B18108B" w14:textId="77777777" w:rsidR="000D4D0C" w:rsidRDefault="000D4D0C" w:rsidP="00422794"/>
    <w:p w14:paraId="553F6EC0" w14:textId="77777777" w:rsidR="000D4D0C" w:rsidRDefault="000D4D0C" w:rsidP="00422794"/>
    <w:p w14:paraId="7D8895CF" w14:textId="77777777" w:rsidR="000D4D0C" w:rsidRDefault="000D4D0C" w:rsidP="00422794"/>
    <w:p w14:paraId="7BE83323" w14:textId="77777777" w:rsidR="000D4D0C" w:rsidRDefault="000D4D0C" w:rsidP="00422794"/>
    <w:p w14:paraId="15FEB92F" w14:textId="77777777" w:rsidR="000D4D0C" w:rsidRDefault="000D4D0C" w:rsidP="00422794"/>
    <w:p w14:paraId="6812F01A" w14:textId="77777777" w:rsidR="000D4D0C" w:rsidRDefault="000D4D0C" w:rsidP="00422794"/>
    <w:p w14:paraId="3991FFD8" w14:textId="74E451FC" w:rsidR="000D4D0C" w:rsidRPr="00422794" w:rsidRDefault="000D4D0C" w:rsidP="00422794"/>
    <w:p w14:paraId="7C869E21" w14:textId="140CA8A6" w:rsidR="003C3F99" w:rsidRDefault="003C3F99">
      <w:r>
        <w:br w:type="page"/>
      </w:r>
    </w:p>
    <w:p w14:paraId="612FD5B8" w14:textId="732A28F2" w:rsidR="0096021A" w:rsidRPr="0096021A" w:rsidRDefault="0096021A" w:rsidP="0096021A">
      <w:pPr>
        <w:pStyle w:val="PargrafodaLista"/>
        <w:numPr>
          <w:ilvl w:val="0"/>
          <w:numId w:val="51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Importações e configuração da aplicação</w:t>
      </w:r>
    </w:p>
    <w:p w14:paraId="28A01416" w14:textId="77777777" w:rsidR="000A3CC7" w:rsidRPr="000A3CC7" w:rsidRDefault="000A3CC7" w:rsidP="000A3CC7">
      <w:pPr>
        <w:spacing w:line="360" w:lineRule="auto"/>
        <w:ind w:firstLine="708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 xml:space="preserve">Este projeto consistiu no desenvolvimento de uma aplicação web para a gestão de uma clínica veterinária. Para o </w:t>
      </w:r>
      <w:proofErr w:type="spellStart"/>
      <w:r w:rsidRPr="000A3CC7">
        <w:rPr>
          <w:rFonts w:asciiTheme="minorHAnsi" w:hAnsiTheme="minorHAnsi" w:cstheme="minorHAnsi"/>
          <w:b/>
          <w:bCs/>
        </w:rPr>
        <w:t>Back-end</w:t>
      </w:r>
      <w:proofErr w:type="spellEnd"/>
      <w:r w:rsidRPr="000A3CC7">
        <w:rPr>
          <w:rFonts w:asciiTheme="minorHAnsi" w:hAnsiTheme="minorHAnsi" w:cstheme="minorHAnsi"/>
        </w:rPr>
        <w:t xml:space="preserve">, utilizou-se a linguagem </w:t>
      </w:r>
      <w:proofErr w:type="spellStart"/>
      <w:r w:rsidRPr="000A3CC7">
        <w:rPr>
          <w:rFonts w:asciiTheme="minorHAnsi" w:hAnsiTheme="minorHAnsi" w:cstheme="minorHAnsi"/>
        </w:rPr>
        <w:t>Python</w:t>
      </w:r>
      <w:proofErr w:type="spellEnd"/>
      <w:r w:rsidRPr="000A3CC7">
        <w:rPr>
          <w:rFonts w:asciiTheme="minorHAnsi" w:hAnsiTheme="minorHAnsi" w:cstheme="minorHAnsi"/>
        </w:rPr>
        <w:t xml:space="preserve"> com o </w:t>
      </w:r>
      <w:proofErr w:type="spellStart"/>
      <w:r w:rsidRPr="000A3CC7">
        <w:rPr>
          <w:rFonts w:asciiTheme="minorHAnsi" w:hAnsiTheme="minorHAnsi" w:cstheme="minorHAnsi"/>
        </w:rPr>
        <w:t>framework</w:t>
      </w:r>
      <w:proofErr w:type="spellEnd"/>
      <w:r w:rsidRPr="000A3CC7">
        <w:rPr>
          <w:rFonts w:asciiTheme="minorHAnsi" w:hAnsiTheme="minorHAnsi" w:cstheme="minorHAnsi"/>
        </w:rPr>
        <w:t xml:space="preserve"> </w:t>
      </w:r>
      <w:proofErr w:type="spellStart"/>
      <w:r w:rsidRPr="000A3CC7">
        <w:rPr>
          <w:rFonts w:asciiTheme="minorHAnsi" w:hAnsiTheme="minorHAnsi" w:cstheme="minorHAnsi"/>
        </w:rPr>
        <w:t>Flask</w:t>
      </w:r>
      <w:proofErr w:type="spellEnd"/>
      <w:r w:rsidRPr="000A3CC7">
        <w:rPr>
          <w:rFonts w:asciiTheme="minorHAnsi" w:hAnsiTheme="minorHAnsi" w:cstheme="minorHAnsi"/>
        </w:rPr>
        <w:t xml:space="preserve">, enquanto o </w:t>
      </w:r>
      <w:proofErr w:type="spellStart"/>
      <w:r w:rsidRPr="000A3CC7">
        <w:rPr>
          <w:rFonts w:asciiTheme="minorHAnsi" w:hAnsiTheme="minorHAnsi" w:cstheme="minorHAnsi"/>
          <w:b/>
          <w:bCs/>
        </w:rPr>
        <w:t>Front-end</w:t>
      </w:r>
      <w:proofErr w:type="spellEnd"/>
      <w:r w:rsidRPr="000A3CC7">
        <w:rPr>
          <w:rFonts w:asciiTheme="minorHAnsi" w:hAnsiTheme="minorHAnsi" w:cstheme="minorHAnsi"/>
        </w:rPr>
        <w:t xml:space="preserve"> foi construído utilizando HTML5 auxiliado pelo </w:t>
      </w:r>
      <w:proofErr w:type="spellStart"/>
      <w:r w:rsidRPr="000A3CC7">
        <w:rPr>
          <w:rFonts w:asciiTheme="minorHAnsi" w:hAnsiTheme="minorHAnsi" w:cstheme="minorHAnsi"/>
        </w:rPr>
        <w:t>framework</w:t>
      </w:r>
      <w:proofErr w:type="spellEnd"/>
      <w:r w:rsidRPr="000A3CC7">
        <w:rPr>
          <w:rFonts w:asciiTheme="minorHAnsi" w:hAnsiTheme="minorHAnsi" w:cstheme="minorHAnsi"/>
        </w:rPr>
        <w:t xml:space="preserve"> </w:t>
      </w:r>
      <w:proofErr w:type="spellStart"/>
      <w:r w:rsidRPr="000A3CC7">
        <w:rPr>
          <w:rFonts w:asciiTheme="minorHAnsi" w:hAnsiTheme="minorHAnsi" w:cstheme="minorHAnsi"/>
        </w:rPr>
        <w:t>Bootstrap</w:t>
      </w:r>
      <w:proofErr w:type="spellEnd"/>
      <w:r w:rsidRPr="000A3CC7">
        <w:rPr>
          <w:rFonts w:asciiTheme="minorHAnsi" w:hAnsiTheme="minorHAnsi" w:cstheme="minorHAnsi"/>
        </w:rPr>
        <w:t xml:space="preserve"> 5. Para a persistência de dados, optou-se pelo sistema de gestão de base de dados </w:t>
      </w:r>
      <w:proofErr w:type="spellStart"/>
      <w:r w:rsidRPr="000A3CC7">
        <w:rPr>
          <w:rFonts w:asciiTheme="minorHAnsi" w:hAnsiTheme="minorHAnsi" w:cstheme="minorHAnsi"/>
        </w:rPr>
        <w:t>MySQL</w:t>
      </w:r>
      <w:proofErr w:type="spellEnd"/>
      <w:r w:rsidRPr="000A3CC7">
        <w:rPr>
          <w:rFonts w:asciiTheme="minorHAnsi" w:hAnsiTheme="minorHAnsi" w:cstheme="minorHAnsi"/>
        </w:rPr>
        <w:t>.</w:t>
      </w:r>
    </w:p>
    <w:p w14:paraId="202F4F62" w14:textId="77777777" w:rsidR="000A3CC7" w:rsidRPr="000A3CC7" w:rsidRDefault="000A3CC7" w:rsidP="000A3CC7">
      <w:pPr>
        <w:spacing w:line="360" w:lineRule="auto"/>
        <w:ind w:firstLine="360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>Inicialmente, foi definida a metodologia de planeamento e organização do projeto. O primeiro passo técnico envolveu a importação das bibliotecas essenciais e a configuração da conexão com a base de dados.</w:t>
      </w:r>
    </w:p>
    <w:p w14:paraId="52052FB4" w14:textId="2CB31642" w:rsidR="000A3CC7" w:rsidRPr="000A3CC7" w:rsidRDefault="000A3CC7" w:rsidP="000A3CC7">
      <w:pPr>
        <w:spacing w:line="360" w:lineRule="auto"/>
        <w:rPr>
          <w:rFonts w:asciiTheme="minorHAnsi" w:hAnsiTheme="minorHAnsi" w:cstheme="minorHAnsi"/>
        </w:rPr>
      </w:pPr>
    </w:p>
    <w:p w14:paraId="2C03E2B6" w14:textId="77777777" w:rsidR="000A3CC7" w:rsidRPr="000A3CC7" w:rsidRDefault="000A3CC7" w:rsidP="000A3CC7">
      <w:pPr>
        <w:numPr>
          <w:ilvl w:val="0"/>
          <w:numId w:val="54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0A3CC7">
        <w:rPr>
          <w:rFonts w:asciiTheme="minorHAnsi" w:hAnsiTheme="minorHAnsi" w:cstheme="minorHAnsi"/>
          <w:b/>
          <w:bCs/>
        </w:rPr>
        <w:t>Flask</w:t>
      </w:r>
      <w:proofErr w:type="spellEnd"/>
      <w:r w:rsidRPr="000A3CC7">
        <w:rPr>
          <w:rFonts w:asciiTheme="minorHAnsi" w:hAnsiTheme="minorHAnsi" w:cstheme="minorHAnsi"/>
          <w:b/>
          <w:bCs/>
        </w:rPr>
        <w:t>:</w:t>
      </w:r>
      <w:r w:rsidRPr="000A3CC7">
        <w:rPr>
          <w:rFonts w:asciiTheme="minorHAnsi" w:hAnsiTheme="minorHAnsi" w:cstheme="minorHAnsi"/>
        </w:rPr>
        <w:t xml:space="preserve"> Importa as ferramentas essenciais para criar a aplicação, </w:t>
      </w:r>
      <w:proofErr w:type="spellStart"/>
      <w:r w:rsidRPr="000A3CC7">
        <w:rPr>
          <w:rFonts w:asciiTheme="minorHAnsi" w:hAnsiTheme="minorHAnsi" w:cstheme="minorHAnsi"/>
        </w:rPr>
        <w:t>renderizar</w:t>
      </w:r>
      <w:proofErr w:type="spellEnd"/>
      <w:r w:rsidRPr="000A3CC7">
        <w:rPr>
          <w:rFonts w:asciiTheme="minorHAnsi" w:hAnsiTheme="minorHAnsi" w:cstheme="minorHAnsi"/>
        </w:rPr>
        <w:t xml:space="preserve"> </w:t>
      </w:r>
      <w:proofErr w:type="spellStart"/>
      <w:r w:rsidRPr="000A3CC7">
        <w:rPr>
          <w:rFonts w:asciiTheme="minorHAnsi" w:hAnsiTheme="minorHAnsi" w:cstheme="minorHAnsi"/>
        </w:rPr>
        <w:t>templates</w:t>
      </w:r>
      <w:proofErr w:type="spellEnd"/>
      <w:r w:rsidRPr="000A3CC7">
        <w:rPr>
          <w:rFonts w:asciiTheme="minorHAnsi" w:hAnsiTheme="minorHAnsi" w:cstheme="minorHAnsi"/>
        </w:rPr>
        <w:t xml:space="preserve"> HTML, gerir requisições HTTP e controlar as sessões de utilizador.</w:t>
      </w:r>
    </w:p>
    <w:p w14:paraId="2C1D1D2F" w14:textId="77777777" w:rsidR="000A3CC7" w:rsidRPr="000A3CC7" w:rsidRDefault="000A3CC7" w:rsidP="000A3CC7">
      <w:pPr>
        <w:numPr>
          <w:ilvl w:val="0"/>
          <w:numId w:val="54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0A3CC7">
        <w:rPr>
          <w:rFonts w:asciiTheme="minorHAnsi" w:hAnsiTheme="minorHAnsi" w:cstheme="minorHAnsi"/>
          <w:b/>
          <w:bCs/>
        </w:rPr>
        <w:t>MySQL</w:t>
      </w:r>
      <w:proofErr w:type="spellEnd"/>
      <w:r w:rsidRPr="000A3CC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A3CC7">
        <w:rPr>
          <w:rFonts w:asciiTheme="minorHAnsi" w:hAnsiTheme="minorHAnsi" w:cstheme="minorHAnsi"/>
          <w:b/>
          <w:bCs/>
        </w:rPr>
        <w:t>Connector</w:t>
      </w:r>
      <w:proofErr w:type="spellEnd"/>
      <w:r w:rsidRPr="000A3CC7">
        <w:rPr>
          <w:rFonts w:asciiTheme="minorHAnsi" w:hAnsiTheme="minorHAnsi" w:cstheme="minorHAnsi"/>
          <w:b/>
          <w:bCs/>
        </w:rPr>
        <w:t>:</w:t>
      </w:r>
      <w:r w:rsidRPr="000A3CC7">
        <w:rPr>
          <w:rFonts w:asciiTheme="minorHAnsi" w:hAnsiTheme="minorHAnsi" w:cstheme="minorHAnsi"/>
        </w:rPr>
        <w:t xml:space="preserve"> Atua como o driver que permite a comunicação entre o código </w:t>
      </w:r>
      <w:proofErr w:type="spellStart"/>
      <w:r w:rsidRPr="000A3CC7">
        <w:rPr>
          <w:rFonts w:asciiTheme="minorHAnsi" w:hAnsiTheme="minorHAnsi" w:cstheme="minorHAnsi"/>
        </w:rPr>
        <w:t>Python</w:t>
      </w:r>
      <w:proofErr w:type="spellEnd"/>
      <w:r w:rsidRPr="000A3CC7">
        <w:rPr>
          <w:rFonts w:asciiTheme="minorHAnsi" w:hAnsiTheme="minorHAnsi" w:cstheme="minorHAnsi"/>
        </w:rPr>
        <w:t xml:space="preserve"> e o servidor </w:t>
      </w:r>
      <w:proofErr w:type="spellStart"/>
      <w:r w:rsidRPr="000A3CC7">
        <w:rPr>
          <w:rFonts w:asciiTheme="minorHAnsi" w:hAnsiTheme="minorHAnsi" w:cstheme="minorHAnsi"/>
        </w:rPr>
        <w:t>MySQL</w:t>
      </w:r>
      <w:proofErr w:type="spellEnd"/>
      <w:r w:rsidRPr="000A3CC7">
        <w:rPr>
          <w:rFonts w:asciiTheme="minorHAnsi" w:hAnsiTheme="minorHAnsi" w:cstheme="minorHAnsi"/>
        </w:rPr>
        <w:t>.</w:t>
      </w:r>
    </w:p>
    <w:p w14:paraId="73F56F56" w14:textId="77777777" w:rsidR="000A3CC7" w:rsidRPr="000A3CC7" w:rsidRDefault="000A3CC7" w:rsidP="000A3CC7">
      <w:pPr>
        <w:numPr>
          <w:ilvl w:val="0"/>
          <w:numId w:val="54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0A3CC7">
        <w:rPr>
          <w:rFonts w:asciiTheme="minorHAnsi" w:hAnsiTheme="minorHAnsi" w:cstheme="minorHAnsi"/>
          <w:b/>
          <w:bCs/>
        </w:rPr>
        <w:t>Datetime</w:t>
      </w:r>
      <w:proofErr w:type="spellEnd"/>
      <w:r w:rsidRPr="000A3CC7">
        <w:rPr>
          <w:rFonts w:asciiTheme="minorHAnsi" w:hAnsiTheme="minorHAnsi" w:cstheme="minorHAnsi"/>
          <w:b/>
          <w:bCs/>
        </w:rPr>
        <w:t>:</w:t>
      </w:r>
      <w:r w:rsidRPr="000A3CC7">
        <w:rPr>
          <w:rFonts w:asciiTheme="minorHAnsi" w:hAnsiTheme="minorHAnsi" w:cstheme="minorHAnsi"/>
        </w:rPr>
        <w:t xml:space="preserve"> Módulo utilizado para a manipulação de datas e horas, essencial para o agendamento de consultas e registo de atividades na agenda da clínica.</w:t>
      </w:r>
    </w:p>
    <w:p w14:paraId="29BD1939" w14:textId="77777777" w:rsidR="000A3CC7" w:rsidRPr="000A3CC7" w:rsidRDefault="000A3CC7" w:rsidP="000A3CC7">
      <w:pPr>
        <w:spacing w:line="360" w:lineRule="auto"/>
        <w:ind w:firstLine="360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>Após as importações, configurou-se a variável DB_CONFIG com as credenciais de acesso (</w:t>
      </w:r>
      <w:proofErr w:type="spellStart"/>
      <w:r w:rsidRPr="000A3CC7">
        <w:rPr>
          <w:rFonts w:asciiTheme="minorHAnsi" w:hAnsiTheme="minorHAnsi" w:cstheme="minorHAnsi"/>
        </w:rPr>
        <w:t>host</w:t>
      </w:r>
      <w:proofErr w:type="spellEnd"/>
      <w:r w:rsidRPr="000A3CC7">
        <w:rPr>
          <w:rFonts w:asciiTheme="minorHAnsi" w:hAnsiTheme="minorHAnsi" w:cstheme="minorHAnsi"/>
        </w:rPr>
        <w:t xml:space="preserve">, </w:t>
      </w:r>
      <w:proofErr w:type="spellStart"/>
      <w:r w:rsidRPr="000A3CC7">
        <w:rPr>
          <w:rFonts w:asciiTheme="minorHAnsi" w:hAnsiTheme="minorHAnsi" w:cstheme="minorHAnsi"/>
        </w:rPr>
        <w:t>user</w:t>
      </w:r>
      <w:proofErr w:type="spellEnd"/>
      <w:r w:rsidRPr="000A3CC7">
        <w:rPr>
          <w:rFonts w:asciiTheme="minorHAnsi" w:hAnsiTheme="minorHAnsi" w:cstheme="minorHAnsi"/>
        </w:rPr>
        <w:t xml:space="preserve">, password e </w:t>
      </w:r>
      <w:proofErr w:type="spellStart"/>
      <w:r w:rsidRPr="000A3CC7">
        <w:rPr>
          <w:rFonts w:asciiTheme="minorHAnsi" w:hAnsiTheme="minorHAnsi" w:cstheme="minorHAnsi"/>
        </w:rPr>
        <w:t>database</w:t>
      </w:r>
      <w:proofErr w:type="spellEnd"/>
      <w:r w:rsidRPr="000A3CC7">
        <w:rPr>
          <w:rFonts w:asciiTheme="minorHAnsi" w:hAnsiTheme="minorHAnsi" w:cstheme="minorHAnsi"/>
        </w:rPr>
        <w:t>), permitindo a conexão segura ao servidor. Esta configuração é crítica, pois sem ela a aplicação não consegue realizar operações de leitura ou escrita de dados (CRUD).</w:t>
      </w:r>
    </w:p>
    <w:p w14:paraId="567D7799" w14:textId="07D66676" w:rsidR="000A3CC7" w:rsidRPr="000A3CC7" w:rsidRDefault="000A3CC7" w:rsidP="000A3CC7">
      <w:pPr>
        <w:spacing w:line="360" w:lineRule="auto"/>
        <w:rPr>
          <w:rFonts w:asciiTheme="minorHAnsi" w:hAnsiTheme="minorHAnsi" w:cstheme="minorHAnsi"/>
        </w:rPr>
      </w:pPr>
    </w:p>
    <w:p w14:paraId="266204E5" w14:textId="77777777" w:rsidR="000A3CC7" w:rsidRPr="000A3CC7" w:rsidRDefault="000A3CC7" w:rsidP="000A3CC7">
      <w:pPr>
        <w:spacing w:line="360" w:lineRule="auto"/>
        <w:ind w:firstLine="360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 xml:space="preserve">Para otimizar o código, foi criada a função auxiliar </w:t>
      </w:r>
      <w:proofErr w:type="spellStart"/>
      <w:r w:rsidRPr="000A3CC7">
        <w:rPr>
          <w:rFonts w:asciiTheme="minorHAnsi" w:hAnsiTheme="minorHAnsi" w:cstheme="minorHAnsi"/>
        </w:rPr>
        <w:t>ligar_bd</w:t>
      </w:r>
      <w:proofErr w:type="spellEnd"/>
      <w:r w:rsidRPr="000A3CC7">
        <w:rPr>
          <w:rFonts w:asciiTheme="minorHAnsi" w:hAnsiTheme="minorHAnsi" w:cstheme="minorHAnsi"/>
        </w:rPr>
        <w:t>(). Esta função é chamada sempre que é necessária uma interação com a base de dados, garantindo a abertura de uma nova conexão segura.</w:t>
      </w:r>
    </w:p>
    <w:p w14:paraId="2B617250" w14:textId="577172BC" w:rsidR="00E87ED9" w:rsidRDefault="00E87ED9" w:rsidP="007278C2">
      <w:pPr>
        <w:spacing w:line="360" w:lineRule="auto"/>
        <w:rPr>
          <w:rFonts w:asciiTheme="minorHAnsi" w:hAnsiTheme="minorHAnsi" w:cstheme="minorHAnsi"/>
        </w:rPr>
      </w:pPr>
      <w:r w:rsidRPr="00E87ED9">
        <w:rPr>
          <w:rFonts w:asciiTheme="minorHAnsi" w:hAnsiTheme="minorHAnsi" w:cstheme="minorHAnsi"/>
          <w:noProof/>
        </w:rPr>
        <w:drawing>
          <wp:inline distT="0" distB="0" distL="0" distR="0" wp14:anchorId="364B7A07" wp14:editId="612F800D">
            <wp:extent cx="6119495" cy="771525"/>
            <wp:effectExtent l="0" t="0" r="0" b="9525"/>
            <wp:docPr id="905302563" name="Imagem 1" descr="Uma imagem com texto, captura de ecrã, Tipo de letra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02563" name="Imagem 1" descr="Uma imagem com texto, captura de ecrã, Tipo de letra, Software de multimédi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759E" w14:textId="7C1CF281" w:rsidR="003C3F99" w:rsidRDefault="003C3F99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63926D35" w14:textId="77777777" w:rsidR="000A3CC7" w:rsidRPr="000A3CC7" w:rsidRDefault="003C3F99" w:rsidP="000A3CC7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 w:rsidR="000A3CC7" w:rsidRPr="000A3CC7">
        <w:rPr>
          <w:rFonts w:asciiTheme="minorHAnsi" w:hAnsiTheme="minorHAnsi" w:cstheme="minorHAnsi"/>
          <w:b/>
          <w:bCs/>
        </w:rPr>
        <w:t>2. Segurança e Controlo de Acesso</w:t>
      </w:r>
    </w:p>
    <w:p w14:paraId="03747A6D" w14:textId="77777777" w:rsidR="000A3CC7" w:rsidRPr="000A3CC7" w:rsidRDefault="000A3CC7" w:rsidP="000A3CC7">
      <w:pPr>
        <w:spacing w:line="360" w:lineRule="auto"/>
        <w:ind w:firstLine="708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 xml:space="preserve">De seguida, inicializou-se a instância da aplicação </w:t>
      </w:r>
      <w:proofErr w:type="spellStart"/>
      <w:r w:rsidRPr="000A3CC7">
        <w:rPr>
          <w:rFonts w:asciiTheme="minorHAnsi" w:hAnsiTheme="minorHAnsi" w:cstheme="minorHAnsi"/>
        </w:rPr>
        <w:t>Flask</w:t>
      </w:r>
      <w:proofErr w:type="spellEnd"/>
      <w:r w:rsidRPr="000A3CC7">
        <w:rPr>
          <w:rFonts w:asciiTheme="minorHAnsi" w:hAnsiTheme="minorHAnsi" w:cstheme="minorHAnsi"/>
        </w:rPr>
        <w:t xml:space="preserve"> (app) e definiu-se a </w:t>
      </w:r>
      <w:proofErr w:type="spellStart"/>
      <w:r w:rsidRPr="000A3CC7">
        <w:rPr>
          <w:rFonts w:asciiTheme="minorHAnsi" w:hAnsiTheme="minorHAnsi" w:cstheme="minorHAnsi"/>
        </w:rPr>
        <w:t>secret_key</w:t>
      </w:r>
      <w:proofErr w:type="spellEnd"/>
      <w:r w:rsidRPr="000A3CC7">
        <w:rPr>
          <w:rFonts w:asciiTheme="minorHAnsi" w:hAnsiTheme="minorHAnsi" w:cstheme="minorHAnsi"/>
        </w:rPr>
        <w:t>. Esta chave é fundamental para a segurança, pois permite encriptar os dados da sessão do utilizador (login).</w:t>
      </w:r>
    </w:p>
    <w:p w14:paraId="268957DA" w14:textId="77777777" w:rsidR="000A3CC7" w:rsidRPr="000A3CC7" w:rsidRDefault="000A3CC7" w:rsidP="000A3CC7">
      <w:pPr>
        <w:spacing w:line="360" w:lineRule="auto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>Foram também implementadas duas funções de controlo de acesso (Mecanismo de Autorização):</w:t>
      </w:r>
    </w:p>
    <w:p w14:paraId="7DFC1F22" w14:textId="77777777" w:rsidR="000A3CC7" w:rsidRPr="000A3CC7" w:rsidRDefault="000A3CC7" w:rsidP="000A3CC7">
      <w:pPr>
        <w:numPr>
          <w:ilvl w:val="0"/>
          <w:numId w:val="5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0A3CC7">
        <w:rPr>
          <w:rFonts w:asciiTheme="minorHAnsi" w:hAnsiTheme="minorHAnsi" w:cstheme="minorHAnsi"/>
          <w:b/>
          <w:bCs/>
        </w:rPr>
        <w:t>esta_logado</w:t>
      </w:r>
      <w:proofErr w:type="spellEnd"/>
      <w:r w:rsidRPr="000A3CC7">
        <w:rPr>
          <w:rFonts w:asciiTheme="minorHAnsi" w:hAnsiTheme="minorHAnsi" w:cstheme="minorHAnsi"/>
          <w:b/>
          <w:bCs/>
        </w:rPr>
        <w:t>()</w:t>
      </w:r>
      <w:r w:rsidRPr="000A3CC7">
        <w:rPr>
          <w:rFonts w:asciiTheme="minorHAnsi" w:hAnsiTheme="minorHAnsi" w:cstheme="minorHAnsi"/>
        </w:rPr>
        <w:t xml:space="preserve">: Verifica se existe um </w:t>
      </w:r>
      <w:proofErr w:type="spellStart"/>
      <w:r w:rsidRPr="000A3CC7">
        <w:rPr>
          <w:rFonts w:asciiTheme="minorHAnsi" w:hAnsiTheme="minorHAnsi" w:cstheme="minorHAnsi"/>
        </w:rPr>
        <w:t>user_id</w:t>
      </w:r>
      <w:proofErr w:type="spellEnd"/>
      <w:r w:rsidRPr="000A3CC7">
        <w:rPr>
          <w:rFonts w:asciiTheme="minorHAnsi" w:hAnsiTheme="minorHAnsi" w:cstheme="minorHAnsi"/>
        </w:rPr>
        <w:t xml:space="preserve"> na sessão, confirmando se o utilizador efetuou o login.</w:t>
      </w:r>
    </w:p>
    <w:p w14:paraId="4C434C7E" w14:textId="77777777" w:rsidR="000A3CC7" w:rsidRPr="000A3CC7" w:rsidRDefault="000A3CC7" w:rsidP="000A3CC7">
      <w:pPr>
        <w:numPr>
          <w:ilvl w:val="0"/>
          <w:numId w:val="5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0A3CC7">
        <w:rPr>
          <w:rFonts w:asciiTheme="minorHAnsi" w:hAnsiTheme="minorHAnsi" w:cstheme="minorHAnsi"/>
          <w:b/>
          <w:bCs/>
        </w:rPr>
        <w:t>tem_permissao</w:t>
      </w:r>
      <w:proofErr w:type="spellEnd"/>
      <w:r w:rsidRPr="000A3CC7">
        <w:rPr>
          <w:rFonts w:asciiTheme="minorHAnsi" w:hAnsiTheme="minorHAnsi" w:cstheme="minorHAnsi"/>
          <w:b/>
          <w:bCs/>
        </w:rPr>
        <w:t>(</w:t>
      </w:r>
      <w:proofErr w:type="spellStart"/>
      <w:r w:rsidRPr="000A3CC7">
        <w:rPr>
          <w:rFonts w:asciiTheme="minorHAnsi" w:hAnsiTheme="minorHAnsi" w:cstheme="minorHAnsi"/>
          <w:b/>
          <w:bCs/>
        </w:rPr>
        <w:t>roles_permitidas</w:t>
      </w:r>
      <w:proofErr w:type="spellEnd"/>
      <w:r w:rsidRPr="000A3CC7">
        <w:rPr>
          <w:rFonts w:asciiTheme="minorHAnsi" w:hAnsiTheme="minorHAnsi" w:cstheme="minorHAnsi"/>
          <w:b/>
          <w:bCs/>
        </w:rPr>
        <w:t>)</w:t>
      </w:r>
      <w:r w:rsidRPr="000A3CC7">
        <w:rPr>
          <w:rFonts w:asciiTheme="minorHAnsi" w:hAnsiTheme="minorHAnsi" w:cstheme="minorHAnsi"/>
        </w:rPr>
        <w:t xml:space="preserve">: Valida não só se o utilizador está </w:t>
      </w:r>
      <w:proofErr w:type="spellStart"/>
      <w:r w:rsidRPr="000A3CC7">
        <w:rPr>
          <w:rFonts w:asciiTheme="minorHAnsi" w:hAnsiTheme="minorHAnsi" w:cstheme="minorHAnsi"/>
        </w:rPr>
        <w:t>logado</w:t>
      </w:r>
      <w:proofErr w:type="spellEnd"/>
      <w:r w:rsidRPr="000A3CC7">
        <w:rPr>
          <w:rFonts w:asciiTheme="minorHAnsi" w:hAnsiTheme="minorHAnsi" w:cstheme="minorHAnsi"/>
        </w:rPr>
        <w:t xml:space="preserve"> , mas também se o seu nível de acesso (role: </w:t>
      </w:r>
      <w:proofErr w:type="spellStart"/>
      <w:r w:rsidRPr="000A3CC7">
        <w:rPr>
          <w:rFonts w:asciiTheme="minorHAnsi" w:hAnsiTheme="minorHAnsi" w:cstheme="minorHAnsi"/>
        </w:rPr>
        <w:t>admin</w:t>
      </w:r>
      <w:proofErr w:type="spellEnd"/>
      <w:r w:rsidRPr="000A3CC7">
        <w:rPr>
          <w:rFonts w:asciiTheme="minorHAnsi" w:hAnsiTheme="minorHAnsi" w:cstheme="minorHAnsi"/>
        </w:rPr>
        <w:t>, staff ou cliente) lhe permite visualizar a página solicitada.</w:t>
      </w:r>
    </w:p>
    <w:p w14:paraId="4CDA6267" w14:textId="682C857E" w:rsidR="000A3CC7" w:rsidRPr="000A3CC7" w:rsidRDefault="000A3CC7" w:rsidP="000A3CC7">
      <w:pPr>
        <w:spacing w:line="360" w:lineRule="auto"/>
        <w:rPr>
          <w:rFonts w:asciiTheme="minorHAnsi" w:hAnsiTheme="minorHAnsi" w:cstheme="minorHAnsi"/>
        </w:rPr>
      </w:pPr>
    </w:p>
    <w:p w14:paraId="0BB48515" w14:textId="70FDE115" w:rsidR="0046418A" w:rsidRDefault="0046418A" w:rsidP="000A3CC7">
      <w:pPr>
        <w:spacing w:line="360" w:lineRule="auto"/>
        <w:rPr>
          <w:rFonts w:asciiTheme="minorHAnsi" w:hAnsiTheme="minorHAnsi" w:cstheme="minorHAnsi"/>
        </w:rPr>
      </w:pPr>
      <w:r w:rsidRPr="0046418A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7DFB38D" wp14:editId="0B33B86B">
            <wp:extent cx="4648200" cy="1524000"/>
            <wp:effectExtent l="0" t="0" r="0" b="0"/>
            <wp:docPr id="114559147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147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56" cy="152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13F9" w14:textId="2001FFDA" w:rsidR="00B63B08" w:rsidRDefault="00B63B08" w:rsidP="007278C2">
      <w:pPr>
        <w:spacing w:line="360" w:lineRule="auto"/>
        <w:rPr>
          <w:rFonts w:asciiTheme="minorHAnsi" w:hAnsiTheme="minorHAnsi" w:cstheme="minorHAnsi"/>
        </w:rPr>
      </w:pPr>
    </w:p>
    <w:p w14:paraId="59A3AC2B" w14:textId="422C6DEF" w:rsidR="005D48CE" w:rsidRDefault="005D48CE" w:rsidP="007278C2">
      <w:pPr>
        <w:spacing w:line="360" w:lineRule="auto"/>
        <w:rPr>
          <w:rFonts w:asciiTheme="minorHAnsi" w:hAnsiTheme="minorHAnsi" w:cstheme="minorHAnsi"/>
        </w:rPr>
      </w:pPr>
      <w:r w:rsidRPr="005D48CE">
        <w:rPr>
          <w:rFonts w:asciiTheme="minorHAnsi" w:hAnsiTheme="minorHAnsi" w:cstheme="minorHAnsi"/>
          <w:noProof/>
        </w:rPr>
        <w:drawing>
          <wp:inline distT="0" distB="0" distL="0" distR="0" wp14:anchorId="3D823EB8" wp14:editId="48ACEAF7">
            <wp:extent cx="4934639" cy="523948"/>
            <wp:effectExtent l="0" t="0" r="0" b="9525"/>
            <wp:docPr id="1056067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67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6208" w14:textId="7CA7FAB8" w:rsidR="005D48CE" w:rsidRDefault="005D48CE" w:rsidP="007278C2">
      <w:pPr>
        <w:spacing w:line="360" w:lineRule="auto"/>
        <w:rPr>
          <w:rFonts w:asciiTheme="minorHAnsi" w:hAnsiTheme="minorHAnsi" w:cstheme="minorHAnsi"/>
        </w:rPr>
      </w:pPr>
    </w:p>
    <w:p w14:paraId="3260E540" w14:textId="5C13B7F2" w:rsidR="0096021A" w:rsidRDefault="0096021A" w:rsidP="00F859A8">
      <w:pPr>
        <w:spacing w:line="360" w:lineRule="auto"/>
        <w:rPr>
          <w:rFonts w:asciiTheme="minorHAnsi" w:hAnsiTheme="minorHAnsi" w:cstheme="minorHAnsi"/>
        </w:rPr>
      </w:pPr>
      <w:r w:rsidRPr="0096021A">
        <w:rPr>
          <w:rFonts w:asciiTheme="minorHAnsi" w:hAnsiTheme="minorHAnsi" w:cstheme="minorHAnsi"/>
          <w:noProof/>
        </w:rPr>
        <w:drawing>
          <wp:inline distT="0" distB="0" distL="0" distR="0" wp14:anchorId="67F2306B" wp14:editId="2EA57F5F">
            <wp:extent cx="4555238" cy="929640"/>
            <wp:effectExtent l="0" t="0" r="0" b="3810"/>
            <wp:docPr id="121081415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415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9437" cy="93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0873" w14:textId="656E7BCA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</w:p>
    <w:p w14:paraId="2F7E9462" w14:textId="08FBEA70" w:rsidR="0030173E" w:rsidRDefault="00E95E80" w:rsidP="00F859A8">
      <w:pPr>
        <w:spacing w:line="360" w:lineRule="auto"/>
        <w:rPr>
          <w:rFonts w:asciiTheme="minorHAnsi" w:hAnsiTheme="minorHAnsi" w:cstheme="minorHAnsi"/>
        </w:rPr>
      </w:pPr>
      <w:r w:rsidRPr="00E95E80">
        <w:rPr>
          <w:rFonts w:asciiTheme="minorHAnsi" w:hAnsiTheme="minorHAnsi" w:cstheme="minorHAnsi"/>
          <w:noProof/>
        </w:rPr>
        <w:drawing>
          <wp:inline distT="0" distB="0" distL="0" distR="0" wp14:anchorId="6F10259C" wp14:editId="118C4459">
            <wp:extent cx="5130686" cy="1272540"/>
            <wp:effectExtent l="0" t="0" r="0" b="3810"/>
            <wp:docPr id="103167246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246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025" cy="127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A8B" w14:textId="77777777" w:rsidR="00E95E80" w:rsidRDefault="00E95E80" w:rsidP="0030173E">
      <w:pPr>
        <w:spacing w:line="360" w:lineRule="auto"/>
        <w:ind w:left="360"/>
        <w:rPr>
          <w:rFonts w:asciiTheme="minorHAnsi" w:hAnsiTheme="minorHAnsi" w:cstheme="minorHAnsi"/>
        </w:rPr>
      </w:pPr>
    </w:p>
    <w:p w14:paraId="06CE7F10" w14:textId="0896020F" w:rsidR="00E95E80" w:rsidRDefault="00E95E80" w:rsidP="00E95E80">
      <w:pPr>
        <w:spacing w:line="360" w:lineRule="auto"/>
        <w:ind w:left="360" w:firstLine="3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parti</w:t>
      </w:r>
      <w:r w:rsidR="003248FB">
        <w:rPr>
          <w:rFonts w:asciiTheme="minorHAnsi" w:hAnsiTheme="minorHAnsi" w:cstheme="minorHAnsi"/>
        </w:rPr>
        <w:t>r</w:t>
      </w:r>
      <w:r>
        <w:rPr>
          <w:rFonts w:asciiTheme="minorHAnsi" w:hAnsiTheme="minorHAnsi" w:cstheme="minorHAnsi"/>
        </w:rPr>
        <w:t xml:space="preserve"> desse momento fo</w:t>
      </w:r>
      <w:r w:rsidR="003248FB">
        <w:rPr>
          <w:rFonts w:asciiTheme="minorHAnsi" w:hAnsiTheme="minorHAnsi" w:cstheme="minorHAnsi"/>
        </w:rPr>
        <w:t>ram</w:t>
      </w:r>
      <w:r>
        <w:rPr>
          <w:rFonts w:asciiTheme="minorHAnsi" w:hAnsiTheme="minorHAnsi" w:cstheme="minorHAnsi"/>
        </w:rPr>
        <w:t xml:space="preserve"> iniciada</w:t>
      </w:r>
      <w:r w:rsidR="003248FB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as rotas para as sessões da aplicação, a primeira criada foi para a p</w:t>
      </w:r>
      <w:r w:rsidR="003248FB">
        <w:rPr>
          <w:rFonts w:asciiTheme="minorHAnsi" w:hAnsiTheme="minorHAnsi" w:cstheme="minorHAnsi"/>
        </w:rPr>
        <w:t>á</w:t>
      </w:r>
      <w:r>
        <w:rPr>
          <w:rFonts w:asciiTheme="minorHAnsi" w:hAnsiTheme="minorHAnsi" w:cstheme="minorHAnsi"/>
        </w:rPr>
        <w:t>gina inicial do site (</w:t>
      </w:r>
      <w:proofErr w:type="spellStart"/>
      <w:r>
        <w:rPr>
          <w:rFonts w:asciiTheme="minorHAnsi" w:hAnsiTheme="minorHAnsi" w:cstheme="minorHAnsi"/>
        </w:rPr>
        <w:t>home</w:t>
      </w:r>
      <w:proofErr w:type="spellEnd"/>
      <w:r>
        <w:rPr>
          <w:rFonts w:asciiTheme="minorHAnsi" w:hAnsiTheme="minorHAnsi" w:cstheme="minorHAnsi"/>
        </w:rPr>
        <w:t xml:space="preserve">) utilizado o @app.route(“/”): O index.html é onde foi aplicado </w:t>
      </w:r>
      <w:proofErr w:type="spellStart"/>
      <w:r>
        <w:rPr>
          <w:rFonts w:asciiTheme="minorHAnsi" w:hAnsiTheme="minorHAnsi" w:cstheme="minorHAnsi"/>
        </w:rPr>
        <w:t>bootstrap</w:t>
      </w:r>
      <w:proofErr w:type="spellEnd"/>
      <w:r>
        <w:rPr>
          <w:rFonts w:asciiTheme="minorHAnsi" w:hAnsiTheme="minorHAnsi" w:cstheme="minorHAnsi"/>
        </w:rPr>
        <w:t xml:space="preserve"> para a criação da página inicial, mais a frente será </w:t>
      </w:r>
      <w:proofErr w:type="gramStart"/>
      <w:r>
        <w:rPr>
          <w:rFonts w:asciiTheme="minorHAnsi" w:hAnsiTheme="minorHAnsi" w:cstheme="minorHAnsi"/>
        </w:rPr>
        <w:t>melhor</w:t>
      </w:r>
      <w:proofErr w:type="gramEnd"/>
      <w:r>
        <w:rPr>
          <w:rFonts w:asciiTheme="minorHAnsi" w:hAnsiTheme="minorHAnsi" w:cstheme="minorHAnsi"/>
        </w:rPr>
        <w:t xml:space="preserve"> detalhado a utilização do html.</w:t>
      </w:r>
    </w:p>
    <w:p w14:paraId="20936C21" w14:textId="624BFDC8" w:rsidR="00E95E80" w:rsidRDefault="00E95E80" w:rsidP="0030173E">
      <w:pPr>
        <w:spacing w:line="360" w:lineRule="auto"/>
        <w:ind w:left="360"/>
        <w:rPr>
          <w:rFonts w:asciiTheme="minorHAnsi" w:hAnsiTheme="minorHAnsi" w:cstheme="minorHAnsi"/>
        </w:rPr>
      </w:pPr>
      <w:r w:rsidRPr="00E95E80">
        <w:rPr>
          <w:rFonts w:asciiTheme="minorHAnsi" w:hAnsiTheme="minorHAnsi" w:cstheme="minorHAnsi"/>
          <w:noProof/>
        </w:rPr>
        <w:drawing>
          <wp:inline distT="0" distB="0" distL="0" distR="0" wp14:anchorId="1853C9E2" wp14:editId="548FF198">
            <wp:extent cx="4067743" cy="676369"/>
            <wp:effectExtent l="0" t="0" r="9525" b="9525"/>
            <wp:docPr id="1277791376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1376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BEFC" w14:textId="77777777" w:rsidR="00F859A8" w:rsidRPr="00F859A8" w:rsidRDefault="00E95E80" w:rsidP="00F859A8">
      <w:pPr>
        <w:spacing w:line="360" w:lineRule="auto"/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 w:rsidR="00F859A8" w:rsidRPr="00F859A8">
        <w:rPr>
          <w:rFonts w:asciiTheme="minorHAnsi" w:hAnsiTheme="minorHAnsi" w:cstheme="minorHAnsi"/>
          <w:b/>
          <w:bCs/>
        </w:rPr>
        <w:t>3. Rotas e Autenticação</w:t>
      </w:r>
    </w:p>
    <w:p w14:paraId="68B09692" w14:textId="77777777" w:rsidR="00F859A8" w:rsidRPr="00F859A8" w:rsidRDefault="00F859A8" w:rsidP="00F859A8">
      <w:pPr>
        <w:spacing w:line="360" w:lineRule="auto"/>
        <w:ind w:left="360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>As rotas de autenticação (Login/</w:t>
      </w:r>
      <w:proofErr w:type="spellStart"/>
      <w:r w:rsidRPr="00F859A8">
        <w:rPr>
          <w:rFonts w:asciiTheme="minorHAnsi" w:hAnsiTheme="minorHAnsi" w:cstheme="minorHAnsi"/>
        </w:rPr>
        <w:t>Logout</w:t>
      </w:r>
      <w:proofErr w:type="spellEnd"/>
      <w:r w:rsidRPr="00F859A8">
        <w:rPr>
          <w:rFonts w:asciiTheme="minorHAnsi" w:hAnsiTheme="minorHAnsi" w:cstheme="minorHAnsi"/>
        </w:rPr>
        <w:t xml:space="preserve">) foram configuradas para aceitar dois métodos HTTP distintos: </w:t>
      </w:r>
      <w:r w:rsidRPr="00F859A8">
        <w:rPr>
          <w:rFonts w:asciiTheme="minorHAnsi" w:hAnsiTheme="minorHAnsi" w:cstheme="minorHAnsi"/>
          <w:b/>
          <w:bCs/>
        </w:rPr>
        <w:t>GET</w:t>
      </w:r>
      <w:r w:rsidRPr="00F859A8">
        <w:rPr>
          <w:rFonts w:asciiTheme="minorHAnsi" w:hAnsiTheme="minorHAnsi" w:cstheme="minorHAnsi"/>
        </w:rPr>
        <w:t xml:space="preserve"> e </w:t>
      </w:r>
      <w:r w:rsidRPr="00F859A8">
        <w:rPr>
          <w:rFonts w:asciiTheme="minorHAnsi" w:hAnsiTheme="minorHAnsi" w:cstheme="minorHAnsi"/>
          <w:b/>
          <w:bCs/>
        </w:rPr>
        <w:t>POST</w:t>
      </w:r>
      <w:r w:rsidRPr="00F859A8">
        <w:rPr>
          <w:rFonts w:asciiTheme="minorHAnsi" w:hAnsiTheme="minorHAnsi" w:cstheme="minorHAnsi"/>
        </w:rPr>
        <w:t>.</w:t>
      </w:r>
    </w:p>
    <w:p w14:paraId="598D54C0" w14:textId="77777777" w:rsidR="00F859A8" w:rsidRPr="00F859A8" w:rsidRDefault="00F859A8" w:rsidP="00F859A8">
      <w:pPr>
        <w:numPr>
          <w:ilvl w:val="0"/>
          <w:numId w:val="59"/>
        </w:num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  <w:b/>
          <w:bCs/>
        </w:rPr>
        <w:t>Método GET:</w:t>
      </w:r>
      <w:r w:rsidRPr="00F859A8">
        <w:rPr>
          <w:rFonts w:asciiTheme="minorHAnsi" w:hAnsiTheme="minorHAnsi" w:cstheme="minorHAnsi"/>
        </w:rPr>
        <w:t xml:space="preserve"> O servidor envia o formulário de login vazio para o utilizador preencher.</w:t>
      </w:r>
    </w:p>
    <w:p w14:paraId="1DF9314E" w14:textId="77777777" w:rsidR="00F859A8" w:rsidRPr="00F859A8" w:rsidRDefault="00F859A8" w:rsidP="00F859A8">
      <w:pPr>
        <w:numPr>
          <w:ilvl w:val="0"/>
          <w:numId w:val="59"/>
        </w:num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  <w:b/>
          <w:bCs/>
        </w:rPr>
        <w:lastRenderedPageBreak/>
        <w:t>Método POST:</w:t>
      </w:r>
      <w:r w:rsidRPr="00F859A8">
        <w:rPr>
          <w:rFonts w:asciiTheme="minorHAnsi" w:hAnsiTheme="minorHAnsi" w:cstheme="minorHAnsi"/>
        </w:rPr>
        <w:t xml:space="preserve"> O servidor recebe os dados submetidos pelo utilizador. O código consulta a base de dados para verificar a correspondência das credenciais. Se forem válidas, a sessão é criada e o utilizador é redirecionado para a </w:t>
      </w:r>
      <w:proofErr w:type="spellStart"/>
      <w:r w:rsidRPr="00F859A8">
        <w:rPr>
          <w:rFonts w:asciiTheme="minorHAnsi" w:hAnsiTheme="minorHAnsi" w:cstheme="minorHAnsi"/>
        </w:rPr>
        <w:t>Dashboard</w:t>
      </w:r>
      <w:proofErr w:type="spellEnd"/>
      <w:r w:rsidRPr="00F859A8">
        <w:rPr>
          <w:rFonts w:asciiTheme="minorHAnsi" w:hAnsiTheme="minorHAnsi" w:cstheme="minorHAnsi"/>
        </w:rPr>
        <w:t xml:space="preserve">; caso contrário, é apresentada uma mensagem de erro (flash </w:t>
      </w:r>
      <w:proofErr w:type="spellStart"/>
      <w:r w:rsidRPr="00F859A8">
        <w:rPr>
          <w:rFonts w:asciiTheme="minorHAnsi" w:hAnsiTheme="minorHAnsi" w:cstheme="minorHAnsi"/>
        </w:rPr>
        <w:t>message</w:t>
      </w:r>
      <w:proofErr w:type="spellEnd"/>
      <w:r w:rsidRPr="00F859A8">
        <w:rPr>
          <w:rFonts w:asciiTheme="minorHAnsi" w:hAnsiTheme="minorHAnsi" w:cstheme="minorHAnsi"/>
        </w:rPr>
        <w:t>) e o utilizador retorna ao login.</w:t>
      </w:r>
    </w:p>
    <w:p w14:paraId="7BE531DB" w14:textId="039FF7A4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</w:p>
    <w:p w14:paraId="5010D6AE" w14:textId="54DB3AA8" w:rsidR="00E95E80" w:rsidRDefault="00E95E80" w:rsidP="0030173E">
      <w:pPr>
        <w:spacing w:line="360" w:lineRule="auto"/>
        <w:ind w:left="360"/>
        <w:rPr>
          <w:rFonts w:asciiTheme="minorHAnsi" w:hAnsiTheme="minorHAnsi" w:cstheme="minorHAnsi"/>
        </w:rPr>
      </w:pPr>
    </w:p>
    <w:p w14:paraId="35CA758F" w14:textId="212B6B77" w:rsidR="00E95E80" w:rsidRDefault="00B262AE" w:rsidP="00B262AE">
      <w:pPr>
        <w:spacing w:line="360" w:lineRule="auto"/>
        <w:ind w:left="360"/>
        <w:rPr>
          <w:rFonts w:asciiTheme="minorHAnsi" w:hAnsiTheme="minorHAnsi" w:cstheme="minorHAnsi"/>
        </w:rPr>
      </w:pPr>
      <w:r w:rsidRPr="00B262AE">
        <w:rPr>
          <w:rFonts w:asciiTheme="minorHAnsi" w:hAnsiTheme="minorHAnsi" w:cstheme="minorHAnsi"/>
          <w:noProof/>
        </w:rPr>
        <w:drawing>
          <wp:inline distT="0" distB="0" distL="0" distR="0" wp14:anchorId="0C633AF6" wp14:editId="46E2A7A7">
            <wp:extent cx="6119495" cy="2674620"/>
            <wp:effectExtent l="0" t="0" r="0" b="0"/>
            <wp:docPr id="142818960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960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350D" w14:textId="2AEC10E4" w:rsidR="00B262AE" w:rsidRDefault="00B262AE" w:rsidP="00B262AE">
      <w:pPr>
        <w:spacing w:line="360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10C97265" w14:textId="1276582B" w:rsidR="005565E6" w:rsidRPr="0030173E" w:rsidRDefault="005565E6" w:rsidP="00B262AE">
      <w:pPr>
        <w:spacing w:line="360" w:lineRule="auto"/>
        <w:ind w:left="360"/>
        <w:rPr>
          <w:rFonts w:asciiTheme="minorHAnsi" w:hAnsiTheme="minorHAnsi" w:cstheme="minorHAnsi"/>
        </w:rPr>
      </w:pPr>
      <w:r w:rsidRPr="005565E6">
        <w:rPr>
          <w:rFonts w:asciiTheme="minorHAnsi" w:hAnsiTheme="minorHAnsi" w:cstheme="minorHAnsi"/>
          <w:noProof/>
        </w:rPr>
        <w:drawing>
          <wp:inline distT="0" distB="0" distL="0" distR="0" wp14:anchorId="61212F3B" wp14:editId="4797D148">
            <wp:extent cx="6119495" cy="911860"/>
            <wp:effectExtent l="0" t="0" r="0" b="2540"/>
            <wp:docPr id="144085758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5758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563A" w14:textId="77777777" w:rsidR="00F859A8" w:rsidRPr="00F859A8" w:rsidRDefault="00927AB0" w:rsidP="00F859A8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 w:rsidR="00F859A8" w:rsidRPr="00F859A8">
        <w:rPr>
          <w:rFonts w:asciiTheme="minorHAnsi" w:hAnsiTheme="minorHAnsi" w:cstheme="minorHAnsi"/>
          <w:b/>
          <w:bCs/>
        </w:rPr>
        <w:t>4. Gestão de Utilizadores (Administração)</w:t>
      </w:r>
    </w:p>
    <w:p w14:paraId="7B14C90E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 xml:space="preserve">Na secção de gestão de utilizadores (acessível apenas a Administradores), a listagem recorre a uma consulta SQL com a cláusula ORDER BY FIELD. Isto permite organizar os resultados por hierarquia: </w:t>
      </w:r>
      <w:proofErr w:type="spellStart"/>
      <w:r w:rsidRPr="00F859A8">
        <w:rPr>
          <w:rFonts w:asciiTheme="minorHAnsi" w:hAnsiTheme="minorHAnsi" w:cstheme="minorHAnsi"/>
        </w:rPr>
        <w:t>Admin</w:t>
      </w:r>
      <w:proofErr w:type="spellEnd"/>
      <w:r w:rsidRPr="00F859A8">
        <w:rPr>
          <w:rFonts w:asciiTheme="minorHAnsi" w:hAnsiTheme="minorHAnsi" w:cstheme="minorHAnsi"/>
        </w:rPr>
        <w:t xml:space="preserve"> primeiro, seguido de Staff e, por fim, Clientes.</w:t>
      </w:r>
    </w:p>
    <w:p w14:paraId="6772240E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 xml:space="preserve">Para as operações de criação e edição de utilizadores, implementou-se a estrutura de tratamento de exceções </w:t>
      </w:r>
      <w:proofErr w:type="spellStart"/>
      <w:r w:rsidRPr="00F859A8">
        <w:rPr>
          <w:rFonts w:asciiTheme="minorHAnsi" w:hAnsiTheme="minorHAnsi" w:cstheme="minorHAnsi"/>
          <w:b/>
          <w:bCs/>
        </w:rPr>
        <w:t>try-except-finally</w:t>
      </w:r>
      <w:proofErr w:type="spellEnd"/>
      <w:r w:rsidRPr="00F859A8">
        <w:rPr>
          <w:rFonts w:asciiTheme="minorHAnsi" w:hAnsiTheme="minorHAnsi" w:cstheme="minorHAnsi"/>
        </w:rPr>
        <w:t>. Esta abordagem é vital para a robustez da aplicação, visto que a manipulação de bases de dados é uma operação sensível:</w:t>
      </w:r>
    </w:p>
    <w:p w14:paraId="20DE2499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>+1</w:t>
      </w:r>
    </w:p>
    <w:p w14:paraId="052ED08F" w14:textId="77777777" w:rsidR="00F859A8" w:rsidRPr="00F859A8" w:rsidRDefault="00F859A8" w:rsidP="00F859A8">
      <w:pPr>
        <w:numPr>
          <w:ilvl w:val="0"/>
          <w:numId w:val="58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F859A8">
        <w:rPr>
          <w:rFonts w:asciiTheme="minorHAnsi" w:hAnsiTheme="minorHAnsi" w:cstheme="minorHAnsi"/>
          <w:b/>
          <w:bCs/>
        </w:rPr>
        <w:t>try</w:t>
      </w:r>
      <w:proofErr w:type="spellEnd"/>
      <w:r w:rsidRPr="00F859A8">
        <w:rPr>
          <w:rFonts w:asciiTheme="minorHAnsi" w:hAnsiTheme="minorHAnsi" w:cstheme="minorHAnsi"/>
        </w:rPr>
        <w:t>: Tenta executar a inserção ou atualização na base de dados.</w:t>
      </w:r>
    </w:p>
    <w:p w14:paraId="7003C2A8" w14:textId="77777777" w:rsidR="00F859A8" w:rsidRPr="00F859A8" w:rsidRDefault="00F859A8" w:rsidP="00F859A8">
      <w:pPr>
        <w:numPr>
          <w:ilvl w:val="0"/>
          <w:numId w:val="58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F859A8">
        <w:rPr>
          <w:rFonts w:asciiTheme="minorHAnsi" w:hAnsiTheme="minorHAnsi" w:cstheme="minorHAnsi"/>
          <w:b/>
          <w:bCs/>
        </w:rPr>
        <w:t>except</w:t>
      </w:r>
      <w:proofErr w:type="spellEnd"/>
      <w:r w:rsidRPr="00F859A8">
        <w:rPr>
          <w:rFonts w:asciiTheme="minorHAnsi" w:hAnsiTheme="minorHAnsi" w:cstheme="minorHAnsi"/>
        </w:rPr>
        <w:t>: Captura erros (como falhas no servidor ou a tentativa de criar um utilizador que já existe) e exibe uma mensagem amigável, impedindo que a aplicação termine inesperadamente.</w:t>
      </w:r>
    </w:p>
    <w:p w14:paraId="5B4F9686" w14:textId="77777777" w:rsidR="00F859A8" w:rsidRPr="00F859A8" w:rsidRDefault="00F859A8" w:rsidP="00F859A8">
      <w:pPr>
        <w:numPr>
          <w:ilvl w:val="0"/>
          <w:numId w:val="58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F859A8">
        <w:rPr>
          <w:rFonts w:asciiTheme="minorHAnsi" w:hAnsiTheme="minorHAnsi" w:cstheme="minorHAnsi"/>
          <w:b/>
          <w:bCs/>
        </w:rPr>
        <w:lastRenderedPageBreak/>
        <w:t>finally</w:t>
      </w:r>
      <w:proofErr w:type="spellEnd"/>
      <w:r w:rsidRPr="00F859A8">
        <w:rPr>
          <w:rFonts w:asciiTheme="minorHAnsi" w:hAnsiTheme="minorHAnsi" w:cstheme="minorHAnsi"/>
        </w:rPr>
        <w:t>: Garante que a conexão à base de dados (</w:t>
      </w:r>
      <w:proofErr w:type="spellStart"/>
      <w:r w:rsidRPr="00F859A8">
        <w:rPr>
          <w:rFonts w:asciiTheme="minorHAnsi" w:hAnsiTheme="minorHAnsi" w:cstheme="minorHAnsi"/>
        </w:rPr>
        <w:t>cnx.close</w:t>
      </w:r>
      <w:proofErr w:type="spellEnd"/>
      <w:r w:rsidRPr="00F859A8">
        <w:rPr>
          <w:rFonts w:asciiTheme="minorHAnsi" w:hAnsiTheme="minorHAnsi" w:cstheme="minorHAnsi"/>
        </w:rPr>
        <w:t>()) é encerrada obrigatoriamente, libertando recursos do servidor independentemente do sucesso da operação.</w:t>
      </w:r>
    </w:p>
    <w:p w14:paraId="174E7750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>Também foi implementada a funcionalidade de remover utilizadores, com uma verificação de segurança que impede o administrador de apagar a sua própria conta.</w:t>
      </w:r>
    </w:p>
    <w:p w14:paraId="0BE3814C" w14:textId="3843E95E" w:rsidR="00A40E1A" w:rsidRDefault="00A40E1A" w:rsidP="00A40E1A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Pr="00A40E1A">
        <w:rPr>
          <w:rFonts w:asciiTheme="minorHAnsi" w:hAnsiTheme="minorHAnsi" w:cstheme="minorHAnsi"/>
          <w:noProof/>
        </w:rPr>
        <w:drawing>
          <wp:inline distT="0" distB="0" distL="0" distR="0" wp14:anchorId="139A6B42" wp14:editId="6BBFFCF9">
            <wp:extent cx="6119495" cy="1739265"/>
            <wp:effectExtent l="0" t="0" r="0" b="0"/>
            <wp:docPr id="75138089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089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524B" w14:textId="0D6EE133" w:rsidR="00BA1D2F" w:rsidRDefault="00BA1D2F" w:rsidP="00A40E1A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</w:t>
      </w:r>
    </w:p>
    <w:p w14:paraId="6202C17D" w14:textId="18764CD9" w:rsidR="008D3A0F" w:rsidRPr="008D3A0F" w:rsidRDefault="008D3A0F" w:rsidP="00A40E1A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64905428" w14:textId="1E00FFF2" w:rsidR="00BA1D2F" w:rsidRDefault="00BA1D2F" w:rsidP="00A40E1A">
      <w:pPr>
        <w:spacing w:line="360" w:lineRule="auto"/>
        <w:rPr>
          <w:rFonts w:asciiTheme="minorHAnsi" w:hAnsiTheme="minorHAnsi" w:cstheme="minorHAnsi"/>
        </w:rPr>
      </w:pPr>
      <w:r w:rsidRPr="00BA1D2F">
        <w:rPr>
          <w:rFonts w:asciiTheme="minorHAnsi" w:hAnsiTheme="minorHAnsi" w:cstheme="minorHAnsi"/>
          <w:noProof/>
        </w:rPr>
        <w:drawing>
          <wp:inline distT="0" distB="0" distL="0" distR="0" wp14:anchorId="2767B61D" wp14:editId="7C541528">
            <wp:extent cx="6119495" cy="2804160"/>
            <wp:effectExtent l="0" t="0" r="0" b="0"/>
            <wp:docPr id="44181105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1105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8DD5" w14:textId="4270E73D" w:rsidR="008D3A0F" w:rsidRDefault="008D3A0F" w:rsidP="00A40E1A">
      <w:pPr>
        <w:spacing w:line="360" w:lineRule="auto"/>
        <w:rPr>
          <w:rFonts w:asciiTheme="minorHAnsi" w:hAnsiTheme="minorHAnsi" w:cstheme="minorHAnsi"/>
        </w:rPr>
      </w:pPr>
      <w:r w:rsidRPr="008D3A0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063E51B" wp14:editId="63A86EA4">
            <wp:extent cx="6119495" cy="3736340"/>
            <wp:effectExtent l="0" t="0" r="0" b="0"/>
            <wp:docPr id="116832120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2120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DCFB" w14:textId="398C71E9" w:rsidR="008D3A0F" w:rsidRDefault="00644C33" w:rsidP="00A40E1A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Para apagar apenas verifico se o utilizador existe e depois faço delete usando o id como filtro para que ocorra a exclusão do </w:t>
      </w:r>
      <w:proofErr w:type="spellStart"/>
      <w:r w:rsidR="00A15C59">
        <w:rPr>
          <w:rFonts w:asciiTheme="minorHAnsi" w:hAnsiTheme="minorHAnsi" w:cstheme="minorHAnsi"/>
        </w:rPr>
        <w:t>user</w:t>
      </w:r>
      <w:proofErr w:type="spellEnd"/>
      <w:r>
        <w:rPr>
          <w:rFonts w:asciiTheme="minorHAnsi" w:hAnsiTheme="minorHAnsi" w:cstheme="minorHAnsi"/>
        </w:rPr>
        <w:t>.</w:t>
      </w:r>
    </w:p>
    <w:p w14:paraId="6FD5FF27" w14:textId="4A090190" w:rsidR="00644C33" w:rsidRDefault="00644C33" w:rsidP="00A40E1A">
      <w:pPr>
        <w:spacing w:line="360" w:lineRule="auto"/>
        <w:rPr>
          <w:rFonts w:asciiTheme="minorHAnsi" w:hAnsiTheme="minorHAnsi" w:cstheme="minorHAnsi"/>
        </w:rPr>
      </w:pPr>
      <w:r w:rsidRPr="00644C33">
        <w:rPr>
          <w:rFonts w:asciiTheme="minorHAnsi" w:hAnsiTheme="minorHAnsi" w:cstheme="minorHAnsi"/>
          <w:noProof/>
        </w:rPr>
        <w:drawing>
          <wp:inline distT="0" distB="0" distL="0" distR="0" wp14:anchorId="568DC1A2" wp14:editId="64B33B70">
            <wp:extent cx="6119495" cy="2385060"/>
            <wp:effectExtent l="0" t="0" r="0" b="0"/>
            <wp:docPr id="50337270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7270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6FA1" w14:textId="77777777" w:rsidR="00644C33" w:rsidRDefault="00644C33" w:rsidP="00A40E1A">
      <w:pPr>
        <w:spacing w:line="360" w:lineRule="auto"/>
        <w:rPr>
          <w:rFonts w:asciiTheme="minorHAnsi" w:hAnsiTheme="minorHAnsi" w:cstheme="minorHAnsi"/>
        </w:rPr>
      </w:pPr>
    </w:p>
    <w:p w14:paraId="4486A278" w14:textId="77777777" w:rsidR="00F859A8" w:rsidRPr="00F859A8" w:rsidRDefault="0083796D" w:rsidP="00F859A8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 w:rsidR="00F859A8" w:rsidRPr="00F859A8">
        <w:rPr>
          <w:rFonts w:asciiTheme="minorHAnsi" w:hAnsiTheme="minorHAnsi" w:cstheme="minorHAnsi"/>
          <w:b/>
          <w:bCs/>
        </w:rPr>
        <w:t>5. Gestão de Clientes e Automação</w:t>
      </w:r>
    </w:p>
    <w:p w14:paraId="7C13B8F2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 xml:space="preserve">A gestão de clientes está acessível aos perfis </w:t>
      </w:r>
      <w:proofErr w:type="spellStart"/>
      <w:r w:rsidRPr="00F859A8">
        <w:rPr>
          <w:rFonts w:asciiTheme="minorHAnsi" w:hAnsiTheme="minorHAnsi" w:cstheme="minorHAnsi"/>
        </w:rPr>
        <w:t>Admin</w:t>
      </w:r>
      <w:proofErr w:type="spellEnd"/>
      <w:r w:rsidRPr="00F859A8">
        <w:rPr>
          <w:rFonts w:asciiTheme="minorHAnsi" w:hAnsiTheme="minorHAnsi" w:cstheme="minorHAnsi"/>
        </w:rPr>
        <w:t xml:space="preserve"> e Staff. A listagem exibe todos os clientes registados, ordenados pelo seu ID.</w:t>
      </w:r>
    </w:p>
    <w:p w14:paraId="1BAB1693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>+1</w:t>
      </w:r>
    </w:p>
    <w:p w14:paraId="0D8DC638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lastRenderedPageBreak/>
        <w:t xml:space="preserve">Na criação de novos clientes, foi implementada uma regra de negócio para automação de processos. Ao registar um cliente na tabela clientes, o sistema utiliza o comando </w:t>
      </w:r>
      <w:proofErr w:type="spellStart"/>
      <w:r w:rsidRPr="00F859A8">
        <w:rPr>
          <w:rFonts w:asciiTheme="minorHAnsi" w:hAnsiTheme="minorHAnsi" w:cstheme="minorHAnsi"/>
        </w:rPr>
        <w:t>cur.lastrowid</w:t>
      </w:r>
      <w:proofErr w:type="spellEnd"/>
      <w:r w:rsidRPr="00F859A8">
        <w:rPr>
          <w:rFonts w:asciiTheme="minorHAnsi" w:hAnsiTheme="minorHAnsi" w:cstheme="minorHAnsi"/>
        </w:rPr>
        <w:t xml:space="preserve"> para capturar o ID do registo acabado de gerar. Com esse ID, o sistema cria </w:t>
      </w:r>
      <w:r w:rsidRPr="00F859A8">
        <w:rPr>
          <w:rFonts w:asciiTheme="minorHAnsi" w:hAnsiTheme="minorHAnsi" w:cstheme="minorHAnsi"/>
          <w:b/>
          <w:bCs/>
        </w:rPr>
        <w:t>automaticamente</w:t>
      </w:r>
      <w:r w:rsidRPr="00F859A8">
        <w:rPr>
          <w:rFonts w:asciiTheme="minorHAnsi" w:hAnsiTheme="minorHAnsi" w:cstheme="minorHAnsi"/>
        </w:rPr>
        <w:t xml:space="preserve"> um registo correspondente na tabela </w:t>
      </w:r>
      <w:proofErr w:type="spellStart"/>
      <w:r w:rsidRPr="00F859A8">
        <w:rPr>
          <w:rFonts w:asciiTheme="minorHAnsi" w:hAnsiTheme="minorHAnsi" w:cstheme="minorHAnsi"/>
        </w:rPr>
        <w:t>users</w:t>
      </w:r>
      <w:proofErr w:type="spellEnd"/>
      <w:r w:rsidRPr="00F859A8">
        <w:rPr>
          <w:rFonts w:asciiTheme="minorHAnsi" w:hAnsiTheme="minorHAnsi" w:cstheme="minorHAnsi"/>
        </w:rPr>
        <w:t xml:space="preserve"> (com login baseado no email e uma senha padrão), permitindo que o novo cliente tenha acesso imediato ao portal sem necessidade de um registo manual adicional.</w:t>
      </w:r>
    </w:p>
    <w:p w14:paraId="1D6D7313" w14:textId="6039905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 xml:space="preserve">Assim como nos utilizadores, existe a possibilidade de editar os dados do cliente e de o apagar (funcionalidade restrita ao </w:t>
      </w:r>
      <w:proofErr w:type="spellStart"/>
      <w:r w:rsidRPr="00F859A8">
        <w:rPr>
          <w:rFonts w:asciiTheme="minorHAnsi" w:hAnsiTheme="minorHAnsi" w:cstheme="minorHAnsi"/>
        </w:rPr>
        <w:t>Admin</w:t>
      </w:r>
      <w:proofErr w:type="spellEnd"/>
      <w:r w:rsidRPr="00F859A8">
        <w:rPr>
          <w:rFonts w:asciiTheme="minorHAnsi" w:hAnsiTheme="minorHAnsi" w:cstheme="minorHAnsi"/>
        </w:rPr>
        <w:t>).</w:t>
      </w:r>
    </w:p>
    <w:p w14:paraId="2B9746FE" w14:textId="0AE46417" w:rsidR="00324E20" w:rsidRDefault="00324E20" w:rsidP="00F859A8">
      <w:pPr>
        <w:spacing w:line="360" w:lineRule="auto"/>
        <w:rPr>
          <w:rFonts w:asciiTheme="minorHAnsi" w:hAnsiTheme="minorHAnsi" w:cstheme="minorHAnsi"/>
        </w:rPr>
      </w:pPr>
      <w:r w:rsidRPr="00324E20">
        <w:rPr>
          <w:rFonts w:asciiTheme="minorHAnsi" w:hAnsiTheme="minorHAnsi" w:cstheme="minorHAnsi"/>
          <w:noProof/>
        </w:rPr>
        <w:drawing>
          <wp:inline distT="0" distB="0" distL="0" distR="0" wp14:anchorId="52975BC9" wp14:editId="02D26DFA">
            <wp:extent cx="6119495" cy="2363470"/>
            <wp:effectExtent l="0" t="0" r="0" b="0"/>
            <wp:docPr id="1720808224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8224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6C9D" w14:textId="1EE7CA24" w:rsidR="00324E20" w:rsidRDefault="00324E20" w:rsidP="00A40E1A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Para criar um cliente, tanto o </w:t>
      </w:r>
      <w:proofErr w:type="spellStart"/>
      <w:r>
        <w:rPr>
          <w:rFonts w:asciiTheme="minorHAnsi" w:hAnsiTheme="minorHAnsi" w:cstheme="minorHAnsi"/>
        </w:rPr>
        <w:t>admin</w:t>
      </w:r>
      <w:proofErr w:type="spellEnd"/>
      <w:r>
        <w:rPr>
          <w:rFonts w:asciiTheme="minorHAnsi" w:hAnsiTheme="minorHAnsi" w:cstheme="minorHAnsi"/>
        </w:rPr>
        <w:t xml:space="preserve"> como o staff tinha essa permissão, e se fazia necessário um </w:t>
      </w:r>
      <w:proofErr w:type="spellStart"/>
      <w:r>
        <w:rPr>
          <w:rFonts w:asciiTheme="minorHAnsi" w:hAnsiTheme="minorHAnsi" w:cstheme="minorHAnsi"/>
        </w:rPr>
        <w:t>try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except</w:t>
      </w:r>
      <w:proofErr w:type="spellEnd"/>
      <w:r>
        <w:rPr>
          <w:rFonts w:asciiTheme="minorHAnsi" w:hAnsiTheme="minorHAnsi" w:cstheme="minorHAnsi"/>
        </w:rPr>
        <w:t xml:space="preserve"> para verificar a existência previa do cliente e seu acesso era criado vinculado ao email fornecido no momento da criação. </w:t>
      </w:r>
      <w:r w:rsidR="006C73AE">
        <w:rPr>
          <w:rFonts w:asciiTheme="minorHAnsi" w:hAnsiTheme="minorHAnsi" w:cstheme="minorHAnsi"/>
        </w:rPr>
        <w:t>Além</w:t>
      </w:r>
      <w:r>
        <w:rPr>
          <w:rFonts w:asciiTheme="minorHAnsi" w:hAnsiTheme="minorHAnsi" w:cstheme="minorHAnsi"/>
        </w:rPr>
        <w:t xml:space="preserve"> da criação, já era feito uma criação automaticamente de um usuário na lista de </w:t>
      </w:r>
      <w:proofErr w:type="spellStart"/>
      <w:r>
        <w:rPr>
          <w:rFonts w:asciiTheme="minorHAnsi" w:hAnsiTheme="minorHAnsi" w:cstheme="minorHAnsi"/>
        </w:rPr>
        <w:t>users</w:t>
      </w:r>
      <w:proofErr w:type="spellEnd"/>
      <w:r>
        <w:rPr>
          <w:rFonts w:asciiTheme="minorHAnsi" w:hAnsiTheme="minorHAnsi" w:cstheme="minorHAnsi"/>
        </w:rPr>
        <w:t>, para iss</w:t>
      </w:r>
      <w:r w:rsidR="006C73AE">
        <w:rPr>
          <w:rFonts w:asciiTheme="minorHAnsi" w:hAnsiTheme="minorHAnsi" w:cstheme="minorHAnsi"/>
        </w:rPr>
        <w:t>o</w:t>
      </w:r>
      <w:r>
        <w:rPr>
          <w:rFonts w:asciiTheme="minorHAnsi" w:hAnsiTheme="minorHAnsi" w:cstheme="minorHAnsi"/>
        </w:rPr>
        <w:t xml:space="preserve"> foi necessário criar uma variável </w:t>
      </w:r>
      <w:proofErr w:type="spellStart"/>
      <w:r>
        <w:rPr>
          <w:rFonts w:asciiTheme="minorHAnsi" w:hAnsiTheme="minorHAnsi" w:cstheme="minorHAnsi"/>
        </w:rPr>
        <w:t>novo_id</w:t>
      </w:r>
      <w:proofErr w:type="spellEnd"/>
      <w:r>
        <w:rPr>
          <w:rFonts w:asciiTheme="minorHAnsi" w:hAnsiTheme="minorHAnsi" w:cstheme="minorHAnsi"/>
        </w:rPr>
        <w:t xml:space="preserve">, para </w:t>
      </w:r>
      <w:r w:rsidR="006C73AE">
        <w:rPr>
          <w:rFonts w:asciiTheme="minorHAnsi" w:hAnsiTheme="minorHAnsi" w:cstheme="minorHAnsi"/>
        </w:rPr>
        <w:t>atribuir</w:t>
      </w:r>
      <w:r>
        <w:rPr>
          <w:rFonts w:asciiTheme="minorHAnsi" w:hAnsiTheme="minorHAnsi" w:cstheme="minorHAnsi"/>
        </w:rPr>
        <w:t xml:space="preserve"> o id do cliente criado ao usuário que </w:t>
      </w:r>
      <w:proofErr w:type="gramStart"/>
      <w:r>
        <w:rPr>
          <w:rFonts w:asciiTheme="minorHAnsi" w:hAnsiTheme="minorHAnsi" w:cstheme="minorHAnsi"/>
        </w:rPr>
        <w:t>esta</w:t>
      </w:r>
      <w:proofErr w:type="gramEnd"/>
      <w:r>
        <w:rPr>
          <w:rFonts w:asciiTheme="minorHAnsi" w:hAnsiTheme="minorHAnsi" w:cstheme="minorHAnsi"/>
        </w:rPr>
        <w:t xml:space="preserve"> sendo criado de forma automática na tabela dos </w:t>
      </w:r>
      <w:proofErr w:type="spellStart"/>
      <w:r>
        <w:rPr>
          <w:rFonts w:asciiTheme="minorHAnsi" w:hAnsiTheme="minorHAnsi" w:cstheme="minorHAnsi"/>
        </w:rPr>
        <w:t>users</w:t>
      </w:r>
      <w:proofErr w:type="spellEnd"/>
      <w:r>
        <w:rPr>
          <w:rFonts w:asciiTheme="minorHAnsi" w:hAnsiTheme="minorHAnsi" w:cstheme="minorHAnsi"/>
        </w:rPr>
        <w:t>.</w:t>
      </w:r>
    </w:p>
    <w:p w14:paraId="6F57A0E8" w14:textId="76D026CA" w:rsidR="00324E20" w:rsidRDefault="00324E20" w:rsidP="00A40E1A">
      <w:pPr>
        <w:spacing w:line="360" w:lineRule="auto"/>
        <w:rPr>
          <w:rFonts w:asciiTheme="minorHAnsi" w:hAnsiTheme="minorHAnsi" w:cstheme="minorHAnsi"/>
        </w:rPr>
      </w:pPr>
      <w:r w:rsidRPr="00324E2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A6D0FD7" wp14:editId="63AA8D13">
            <wp:extent cx="6119495" cy="4237990"/>
            <wp:effectExtent l="0" t="0" r="0" b="0"/>
            <wp:docPr id="1658053161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53161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A99D" w14:textId="77777777" w:rsidR="00324E20" w:rsidRPr="0088467E" w:rsidRDefault="00324E20" w:rsidP="00A40E1A">
      <w:pPr>
        <w:spacing w:line="360" w:lineRule="auto"/>
        <w:rPr>
          <w:rFonts w:asciiTheme="minorHAnsi" w:hAnsiTheme="minorHAnsi" w:cstheme="minorHAnsi"/>
        </w:rPr>
      </w:pPr>
    </w:p>
    <w:p w14:paraId="2A21744A" w14:textId="2B256E30" w:rsidR="00927AB0" w:rsidRDefault="00927AB0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892E4E">
        <w:rPr>
          <w:rFonts w:asciiTheme="minorHAnsi" w:hAnsiTheme="minorHAnsi" w:cstheme="minorHAnsi"/>
        </w:rPr>
        <w:t xml:space="preserve">Para editar foi feito o mesmo mecanismo que no editar </w:t>
      </w:r>
      <w:proofErr w:type="spellStart"/>
      <w:r w:rsidR="00892E4E">
        <w:rPr>
          <w:rFonts w:asciiTheme="minorHAnsi" w:hAnsiTheme="minorHAnsi" w:cstheme="minorHAnsi"/>
        </w:rPr>
        <w:t>users</w:t>
      </w:r>
      <w:proofErr w:type="spellEnd"/>
      <w:r w:rsidR="00892E4E">
        <w:rPr>
          <w:rFonts w:asciiTheme="minorHAnsi" w:hAnsiTheme="minorHAnsi" w:cstheme="minorHAnsi"/>
        </w:rPr>
        <w:t>, mas agora para os clientes.</w:t>
      </w:r>
    </w:p>
    <w:p w14:paraId="7FC8D064" w14:textId="58B072FA" w:rsidR="00892E4E" w:rsidRDefault="00892E4E" w:rsidP="007278C2">
      <w:pPr>
        <w:spacing w:line="360" w:lineRule="auto"/>
        <w:rPr>
          <w:rFonts w:asciiTheme="minorHAnsi" w:hAnsiTheme="minorHAnsi" w:cstheme="minorHAnsi"/>
        </w:rPr>
      </w:pPr>
      <w:r w:rsidRPr="00892E4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437D27E" wp14:editId="69CD9411">
            <wp:extent cx="6119495" cy="3444240"/>
            <wp:effectExtent l="0" t="0" r="0" b="3810"/>
            <wp:docPr id="166676775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775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828F" w14:textId="77777777" w:rsidR="00892E4E" w:rsidRDefault="00892E4E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Quando foi o apagar o mecanismo é o mesmo, porém aqui apenas o </w:t>
      </w:r>
      <w:proofErr w:type="spellStart"/>
      <w:r>
        <w:rPr>
          <w:rFonts w:asciiTheme="minorHAnsi" w:hAnsiTheme="minorHAnsi" w:cstheme="minorHAnsi"/>
        </w:rPr>
        <w:t>admin</w:t>
      </w:r>
      <w:proofErr w:type="spellEnd"/>
      <w:r>
        <w:rPr>
          <w:rFonts w:asciiTheme="minorHAnsi" w:hAnsiTheme="minorHAnsi" w:cstheme="minorHAnsi"/>
        </w:rPr>
        <w:t xml:space="preserve"> poderia apagar, por isso a função </w:t>
      </w:r>
      <w:proofErr w:type="spellStart"/>
      <w:r>
        <w:rPr>
          <w:rFonts w:asciiTheme="minorHAnsi" w:hAnsiTheme="minorHAnsi" w:cstheme="minorHAnsi"/>
        </w:rPr>
        <w:t>tem_permissoo</w:t>
      </w:r>
      <w:proofErr w:type="spellEnd"/>
      <w:r>
        <w:rPr>
          <w:rFonts w:asciiTheme="minorHAnsi" w:hAnsiTheme="minorHAnsi" w:cstheme="minorHAnsi"/>
        </w:rPr>
        <w:t xml:space="preserve">() apresenta apenas o </w:t>
      </w:r>
      <w:proofErr w:type="spellStart"/>
      <w:r>
        <w:rPr>
          <w:rFonts w:asciiTheme="minorHAnsi" w:hAnsiTheme="minorHAnsi" w:cstheme="minorHAnsi"/>
        </w:rPr>
        <w:t>admin</w:t>
      </w:r>
      <w:proofErr w:type="spellEnd"/>
      <w:r>
        <w:rPr>
          <w:rFonts w:asciiTheme="minorHAnsi" w:hAnsiTheme="minorHAnsi" w:cstheme="minorHAnsi"/>
        </w:rPr>
        <w:t>.</w:t>
      </w:r>
    </w:p>
    <w:p w14:paraId="02227754" w14:textId="686FDCBC" w:rsidR="00892E4E" w:rsidRDefault="00892E4E" w:rsidP="007278C2">
      <w:pPr>
        <w:spacing w:line="360" w:lineRule="auto"/>
        <w:rPr>
          <w:rFonts w:asciiTheme="minorHAnsi" w:hAnsiTheme="minorHAnsi" w:cstheme="minorHAnsi"/>
        </w:rPr>
      </w:pPr>
      <w:r w:rsidRPr="00892E4E">
        <w:rPr>
          <w:rFonts w:asciiTheme="minorHAnsi" w:hAnsiTheme="minorHAnsi" w:cstheme="minorHAnsi"/>
          <w:noProof/>
        </w:rPr>
        <w:drawing>
          <wp:inline distT="0" distB="0" distL="0" distR="0" wp14:anchorId="26740073" wp14:editId="3E478279">
            <wp:extent cx="5639587" cy="1981477"/>
            <wp:effectExtent l="0" t="0" r="0" b="0"/>
            <wp:docPr id="61232825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825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  </w:t>
      </w:r>
    </w:p>
    <w:p w14:paraId="1D1B277B" w14:textId="77777777" w:rsidR="00F859A8" w:rsidRPr="00F859A8" w:rsidRDefault="00892E4E" w:rsidP="00F859A8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 w:rsidR="00F859A8" w:rsidRPr="00F859A8">
        <w:rPr>
          <w:rFonts w:asciiTheme="minorHAnsi" w:hAnsiTheme="minorHAnsi" w:cstheme="minorHAnsi"/>
          <w:b/>
          <w:bCs/>
        </w:rPr>
        <w:t>6. Gestão de Animais e Consultas</w:t>
      </w:r>
    </w:p>
    <w:p w14:paraId="35C65879" w14:textId="77777777" w:rsidR="00F859A8" w:rsidRPr="00F859A8" w:rsidRDefault="00F859A8" w:rsidP="00F859A8">
      <w:p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</w:rPr>
        <w:t>Seguindo a mesma lógica das secções anteriores, foram criadas as rotas para a gestão de animais e consultas, permitindo as operações de criar, editar e apagar.</w:t>
      </w:r>
    </w:p>
    <w:p w14:paraId="153CFC0B" w14:textId="77777777" w:rsidR="00F859A8" w:rsidRPr="00F859A8" w:rsidRDefault="00F859A8" w:rsidP="00F859A8">
      <w:pPr>
        <w:numPr>
          <w:ilvl w:val="0"/>
          <w:numId w:val="57"/>
        </w:num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  <w:b/>
          <w:bCs/>
        </w:rPr>
        <w:t>Animais:</w:t>
      </w:r>
      <w:r w:rsidRPr="00F859A8">
        <w:rPr>
          <w:rFonts w:asciiTheme="minorHAnsi" w:hAnsiTheme="minorHAnsi" w:cstheme="minorHAnsi"/>
        </w:rPr>
        <w:t xml:space="preserve"> A listagem utiliza um JOIN SQL para exibir o nome do dono juntamente com os dados do animal.</w:t>
      </w:r>
    </w:p>
    <w:p w14:paraId="5F9DDC8E" w14:textId="77777777" w:rsidR="00F859A8" w:rsidRPr="00F859A8" w:rsidRDefault="00F859A8" w:rsidP="00F859A8">
      <w:pPr>
        <w:numPr>
          <w:ilvl w:val="0"/>
          <w:numId w:val="57"/>
        </w:numPr>
        <w:spacing w:line="360" w:lineRule="auto"/>
        <w:rPr>
          <w:rFonts w:asciiTheme="minorHAnsi" w:hAnsiTheme="minorHAnsi" w:cstheme="minorHAnsi"/>
        </w:rPr>
      </w:pPr>
      <w:r w:rsidRPr="00F859A8">
        <w:rPr>
          <w:rFonts w:asciiTheme="minorHAnsi" w:hAnsiTheme="minorHAnsi" w:cstheme="minorHAnsi"/>
          <w:b/>
          <w:bCs/>
        </w:rPr>
        <w:t>Consultas:</w:t>
      </w:r>
      <w:r w:rsidRPr="00F859A8">
        <w:rPr>
          <w:rFonts w:asciiTheme="minorHAnsi" w:hAnsiTheme="minorHAnsi" w:cstheme="minorHAnsi"/>
        </w:rPr>
        <w:t xml:space="preserve"> A listagem de consultas implementa uma lógica de separação temporal, dividindo os registos em "Consultas Futuras" (agendadas para datas superiores a NOW()) e "Histórico" (consultas passadas).</w:t>
      </w:r>
    </w:p>
    <w:p w14:paraId="268C7B2B" w14:textId="46231405" w:rsidR="00892E4E" w:rsidRDefault="00335B9C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.</w:t>
      </w:r>
    </w:p>
    <w:p w14:paraId="58899C16" w14:textId="38772C6D" w:rsidR="00351694" w:rsidRDefault="00351694" w:rsidP="007278C2">
      <w:pPr>
        <w:spacing w:line="360" w:lineRule="auto"/>
        <w:rPr>
          <w:rFonts w:asciiTheme="minorHAnsi" w:hAnsiTheme="minorHAnsi" w:cstheme="minorHAnsi"/>
        </w:rPr>
      </w:pPr>
    </w:p>
    <w:p w14:paraId="74F11401" w14:textId="175C03D9" w:rsidR="00892E4E" w:rsidRDefault="00892E4E" w:rsidP="007278C2">
      <w:pPr>
        <w:spacing w:line="360" w:lineRule="auto"/>
        <w:rPr>
          <w:rFonts w:asciiTheme="minorHAnsi" w:hAnsiTheme="minorHAnsi" w:cstheme="minorHAnsi"/>
        </w:rPr>
      </w:pPr>
      <w:r w:rsidRPr="00892E4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00C6530" wp14:editId="792D240F">
            <wp:extent cx="6119495" cy="2452370"/>
            <wp:effectExtent l="0" t="0" r="0" b="5080"/>
            <wp:docPr id="1670374156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4156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C42A" w14:textId="689D59E4" w:rsidR="00351694" w:rsidRDefault="00351694" w:rsidP="007278C2">
      <w:pPr>
        <w:spacing w:line="360" w:lineRule="auto"/>
        <w:rPr>
          <w:rFonts w:asciiTheme="minorHAnsi" w:hAnsiTheme="minorHAnsi" w:cstheme="minorHAnsi"/>
        </w:rPr>
      </w:pPr>
      <w:r w:rsidRPr="00351694">
        <w:rPr>
          <w:rFonts w:asciiTheme="minorHAnsi" w:hAnsiTheme="minorHAnsi" w:cstheme="minorHAnsi"/>
          <w:noProof/>
        </w:rPr>
        <w:drawing>
          <wp:inline distT="0" distB="0" distL="0" distR="0" wp14:anchorId="778E7AA2" wp14:editId="745A8C83">
            <wp:extent cx="6119495" cy="1887220"/>
            <wp:effectExtent l="0" t="0" r="0" b="0"/>
            <wp:docPr id="1960817216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17216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31AA" w14:textId="7B1E14D3" w:rsidR="00335B9C" w:rsidRDefault="00335B9C" w:rsidP="007278C2">
      <w:pPr>
        <w:spacing w:line="360" w:lineRule="auto"/>
        <w:rPr>
          <w:rFonts w:asciiTheme="minorHAnsi" w:hAnsiTheme="minorHAnsi" w:cstheme="minorHAnsi"/>
        </w:rPr>
      </w:pPr>
      <w:r w:rsidRPr="00335B9C">
        <w:rPr>
          <w:rFonts w:asciiTheme="minorHAnsi" w:hAnsiTheme="minorHAnsi" w:cstheme="minorHAnsi"/>
          <w:noProof/>
        </w:rPr>
        <w:drawing>
          <wp:inline distT="0" distB="0" distL="0" distR="0" wp14:anchorId="4C11CA94" wp14:editId="682690F5">
            <wp:extent cx="5636099" cy="3390900"/>
            <wp:effectExtent l="0" t="0" r="3175" b="0"/>
            <wp:docPr id="580178149" name="Imagem 1" descr="Uma imagem com texto, captura de ecrã, Tipo de le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8149" name="Imagem 1" descr="Uma imagem com texto, captura de ecrã, Tipo de letr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2916" cy="33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0E95" w14:textId="1B76FDBF" w:rsidR="00335B9C" w:rsidRDefault="00335B9C" w:rsidP="007278C2">
      <w:pPr>
        <w:spacing w:line="360" w:lineRule="auto"/>
        <w:rPr>
          <w:rFonts w:asciiTheme="minorHAnsi" w:hAnsiTheme="minorHAnsi" w:cstheme="minorHAnsi"/>
        </w:rPr>
      </w:pPr>
      <w:r w:rsidRPr="00335B9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EF14168" wp14:editId="35AC524E">
            <wp:extent cx="5982535" cy="2381582"/>
            <wp:effectExtent l="0" t="0" r="0" b="0"/>
            <wp:docPr id="1171883443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83443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FBF8" w14:textId="4C18B06D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Depois fiz o mesmo para as consultas. </w:t>
      </w:r>
    </w:p>
    <w:p w14:paraId="111E1338" w14:textId="397F951B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  <w:r w:rsidRPr="00653F88">
        <w:rPr>
          <w:rFonts w:asciiTheme="minorHAnsi" w:hAnsiTheme="minorHAnsi" w:cstheme="minorHAnsi"/>
          <w:noProof/>
        </w:rPr>
        <w:drawing>
          <wp:inline distT="0" distB="0" distL="0" distR="0" wp14:anchorId="6E8802D3" wp14:editId="3D8B6E3A">
            <wp:extent cx="6119495" cy="1991995"/>
            <wp:effectExtent l="0" t="0" r="0" b="8255"/>
            <wp:docPr id="86977122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122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45DA" w14:textId="63BF4BDC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  <w:r w:rsidRPr="00653F88">
        <w:rPr>
          <w:rFonts w:asciiTheme="minorHAnsi" w:hAnsiTheme="minorHAnsi" w:cstheme="minorHAnsi"/>
          <w:noProof/>
        </w:rPr>
        <w:drawing>
          <wp:inline distT="0" distB="0" distL="0" distR="0" wp14:anchorId="3CCE128F" wp14:editId="2CD21EFF">
            <wp:extent cx="6119495" cy="1845310"/>
            <wp:effectExtent l="0" t="0" r="0" b="2540"/>
            <wp:docPr id="72610297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297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6236" w14:textId="166804B1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  <w:r w:rsidRPr="00653F8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F88B964" wp14:editId="35A34646">
            <wp:extent cx="5593080" cy="3085769"/>
            <wp:effectExtent l="0" t="0" r="7620" b="635"/>
            <wp:docPr id="1545991835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91835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1093" cy="309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193D" w14:textId="77777777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</w:p>
    <w:p w14:paraId="43E55A69" w14:textId="07667E37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  <w:r w:rsidRPr="00653F88">
        <w:rPr>
          <w:rFonts w:asciiTheme="minorHAnsi" w:hAnsiTheme="minorHAnsi" w:cstheme="minorHAnsi"/>
          <w:noProof/>
        </w:rPr>
        <w:drawing>
          <wp:inline distT="0" distB="0" distL="0" distR="0" wp14:anchorId="0204AA7F" wp14:editId="0AAF69A9">
            <wp:extent cx="5658640" cy="2381582"/>
            <wp:effectExtent l="0" t="0" r="0" b="0"/>
            <wp:docPr id="1143273313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3313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0A8D" w14:textId="77777777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</w:p>
    <w:p w14:paraId="02CD7087" w14:textId="77777777" w:rsidR="000A3CC7" w:rsidRPr="000A3CC7" w:rsidRDefault="00653F88" w:rsidP="000A3CC7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 w:rsidR="000A3CC7" w:rsidRPr="000A3CC7">
        <w:rPr>
          <w:rFonts w:asciiTheme="minorHAnsi" w:hAnsiTheme="minorHAnsi" w:cstheme="minorHAnsi"/>
          <w:b/>
          <w:bCs/>
        </w:rPr>
        <w:t>7. Área do Cliente (Portal)</w:t>
      </w:r>
    </w:p>
    <w:p w14:paraId="1E629AA0" w14:textId="77777777" w:rsidR="000A3CC7" w:rsidRPr="000A3CC7" w:rsidRDefault="000A3CC7" w:rsidP="000A3CC7">
      <w:pPr>
        <w:spacing w:line="360" w:lineRule="auto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>Por fim, foram desenvolvidas rotas exclusivas para o perfil "Cliente", garantindo que este apenas visualiza os seus próprios dados.</w:t>
      </w:r>
    </w:p>
    <w:p w14:paraId="47D2ACB7" w14:textId="77777777" w:rsidR="000A3CC7" w:rsidRPr="000A3CC7" w:rsidRDefault="000A3CC7" w:rsidP="000A3CC7">
      <w:pPr>
        <w:numPr>
          <w:ilvl w:val="0"/>
          <w:numId w:val="56"/>
        </w:numPr>
        <w:spacing w:line="360" w:lineRule="auto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  <w:b/>
          <w:bCs/>
        </w:rPr>
        <w:t>Minha Conta:</w:t>
      </w:r>
      <w:r w:rsidRPr="000A3CC7">
        <w:rPr>
          <w:rFonts w:asciiTheme="minorHAnsi" w:hAnsiTheme="minorHAnsi" w:cstheme="minorHAnsi"/>
        </w:rPr>
        <w:t xml:space="preserve"> Permite ao cliente visualizar o seu perfil e editar informações como morada e telefone, bem como alterar a sua senha de acesso.</w:t>
      </w:r>
    </w:p>
    <w:p w14:paraId="7838C8FC" w14:textId="093BB192" w:rsidR="000A3CC7" w:rsidRPr="000A3CC7" w:rsidRDefault="000A3CC7" w:rsidP="000A3CC7">
      <w:pPr>
        <w:spacing w:line="360" w:lineRule="auto"/>
        <w:rPr>
          <w:rFonts w:asciiTheme="minorHAnsi" w:hAnsiTheme="minorHAnsi" w:cstheme="minorHAnsi"/>
        </w:rPr>
      </w:pPr>
    </w:p>
    <w:p w14:paraId="358369F4" w14:textId="77777777" w:rsidR="000A3CC7" w:rsidRPr="000A3CC7" w:rsidRDefault="000A3CC7" w:rsidP="000A3CC7">
      <w:pPr>
        <w:numPr>
          <w:ilvl w:val="0"/>
          <w:numId w:val="56"/>
        </w:numPr>
        <w:spacing w:line="360" w:lineRule="auto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  <w:b/>
          <w:bCs/>
        </w:rPr>
        <w:t>Meus Animais e Consultas:</w:t>
      </w:r>
      <w:r w:rsidRPr="000A3CC7">
        <w:rPr>
          <w:rFonts w:asciiTheme="minorHAnsi" w:hAnsiTheme="minorHAnsi" w:cstheme="minorHAnsi"/>
        </w:rPr>
        <w:t xml:space="preserve"> Filtra as tabelas de animais e consultas utilizando o ID do cliente </w:t>
      </w:r>
      <w:proofErr w:type="spellStart"/>
      <w:r w:rsidRPr="000A3CC7">
        <w:rPr>
          <w:rFonts w:asciiTheme="minorHAnsi" w:hAnsiTheme="minorHAnsi" w:cstheme="minorHAnsi"/>
        </w:rPr>
        <w:t>logado</w:t>
      </w:r>
      <w:proofErr w:type="spellEnd"/>
      <w:r w:rsidRPr="000A3CC7">
        <w:rPr>
          <w:rFonts w:asciiTheme="minorHAnsi" w:hAnsiTheme="minorHAnsi" w:cstheme="minorHAnsi"/>
        </w:rPr>
        <w:t xml:space="preserve"> na sessão (</w:t>
      </w:r>
      <w:proofErr w:type="spellStart"/>
      <w:r w:rsidRPr="000A3CC7">
        <w:rPr>
          <w:rFonts w:asciiTheme="minorHAnsi" w:hAnsiTheme="minorHAnsi" w:cstheme="minorHAnsi"/>
        </w:rPr>
        <w:t>session</w:t>
      </w:r>
      <w:proofErr w:type="spellEnd"/>
      <w:r w:rsidRPr="000A3CC7">
        <w:rPr>
          <w:rFonts w:asciiTheme="minorHAnsi" w:hAnsiTheme="minorHAnsi" w:cstheme="minorHAnsi"/>
        </w:rPr>
        <w:t>['</w:t>
      </w:r>
      <w:proofErr w:type="spellStart"/>
      <w:r w:rsidRPr="000A3CC7">
        <w:rPr>
          <w:rFonts w:asciiTheme="minorHAnsi" w:hAnsiTheme="minorHAnsi" w:cstheme="minorHAnsi"/>
        </w:rPr>
        <w:t>cliente_id</w:t>
      </w:r>
      <w:proofErr w:type="spellEnd"/>
      <w:r w:rsidRPr="000A3CC7">
        <w:rPr>
          <w:rFonts w:asciiTheme="minorHAnsi" w:hAnsiTheme="minorHAnsi" w:cstheme="minorHAnsi"/>
        </w:rPr>
        <w:t>']), garantindo a privacidade e segurança dos dados.</w:t>
      </w:r>
    </w:p>
    <w:p w14:paraId="52644396" w14:textId="0D84799B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</w:p>
    <w:p w14:paraId="7828A815" w14:textId="2BD28E4D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  <w:r w:rsidRPr="00653F8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7A9F803" wp14:editId="458369DA">
            <wp:extent cx="6119495" cy="1790700"/>
            <wp:effectExtent l="0" t="0" r="0" b="0"/>
            <wp:docPr id="67668272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272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D517" w14:textId="77777777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</w:p>
    <w:p w14:paraId="702AD900" w14:textId="412BC9F7" w:rsidR="00653F88" w:rsidRDefault="00653F88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Ter a possibilidade de editar a sua conta, podendo alterar sua senha de acesso, sua morada e telefono, mas não deixei alterar o email, pois se tratava de um campo único nas tabelas.</w:t>
      </w:r>
    </w:p>
    <w:p w14:paraId="63FABFDA" w14:textId="5FEFF03A" w:rsidR="00DE5B6E" w:rsidRDefault="00DE5B6E" w:rsidP="007278C2">
      <w:pPr>
        <w:spacing w:line="360" w:lineRule="auto"/>
        <w:rPr>
          <w:rFonts w:asciiTheme="minorHAnsi" w:hAnsiTheme="minorHAnsi" w:cstheme="minorHAnsi"/>
        </w:rPr>
      </w:pPr>
      <w:r w:rsidRPr="00DE5B6E">
        <w:rPr>
          <w:rFonts w:asciiTheme="minorHAnsi" w:hAnsiTheme="minorHAnsi" w:cstheme="minorHAnsi"/>
          <w:noProof/>
        </w:rPr>
        <w:drawing>
          <wp:inline distT="0" distB="0" distL="0" distR="0" wp14:anchorId="12DFC7BA" wp14:editId="37B95D4E">
            <wp:extent cx="6119495" cy="5075555"/>
            <wp:effectExtent l="0" t="0" r="0" b="0"/>
            <wp:docPr id="607122838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2838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3FC3" w14:textId="305F853D" w:rsidR="00DE5B6E" w:rsidRDefault="00DE5B6E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Também foi feita a rota para que o cliente pudesse ver seus animais e as consultas marcadas para esses animais. </w:t>
      </w:r>
    </w:p>
    <w:p w14:paraId="6E08E609" w14:textId="35F4E574" w:rsidR="00DE5B6E" w:rsidRDefault="00DE5B6E" w:rsidP="007278C2">
      <w:pPr>
        <w:spacing w:line="360" w:lineRule="auto"/>
        <w:rPr>
          <w:rFonts w:asciiTheme="minorHAnsi" w:hAnsiTheme="minorHAnsi" w:cstheme="minorHAnsi"/>
        </w:rPr>
      </w:pPr>
      <w:r w:rsidRPr="00DE5B6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F13626B" wp14:editId="7D071A5C">
            <wp:extent cx="5258534" cy="3705742"/>
            <wp:effectExtent l="0" t="0" r="0" b="9525"/>
            <wp:docPr id="1194959604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9604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36A1" w14:textId="51A77001" w:rsidR="00DE5B6E" w:rsidRDefault="00DE5B6E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  <w:t xml:space="preserve">Por </w:t>
      </w:r>
      <w:r w:rsidR="003248FB">
        <w:rPr>
          <w:rFonts w:asciiTheme="minorHAnsi" w:hAnsiTheme="minorHAnsi" w:cstheme="minorHAnsi"/>
        </w:rPr>
        <w:t>último</w:t>
      </w:r>
      <w:r>
        <w:rPr>
          <w:rFonts w:asciiTheme="minorHAnsi" w:hAnsiTheme="minorHAnsi" w:cstheme="minorHAnsi"/>
        </w:rPr>
        <w:t xml:space="preserve"> como o __</w:t>
      </w:r>
      <w:proofErr w:type="spellStart"/>
      <w:r>
        <w:rPr>
          <w:rFonts w:asciiTheme="minorHAnsi" w:hAnsiTheme="minorHAnsi" w:cstheme="minorHAnsi"/>
        </w:rPr>
        <w:t>name</w:t>
      </w:r>
      <w:proofErr w:type="spellEnd"/>
      <w:r>
        <w:rPr>
          <w:rFonts w:asciiTheme="minorHAnsi" w:hAnsiTheme="minorHAnsi" w:cstheme="minorHAnsi"/>
        </w:rPr>
        <w:t>__== “__</w:t>
      </w:r>
      <w:proofErr w:type="spellStart"/>
      <w:r>
        <w:rPr>
          <w:rFonts w:asciiTheme="minorHAnsi" w:hAnsiTheme="minorHAnsi" w:cstheme="minorHAnsi"/>
        </w:rPr>
        <w:t>manin</w:t>
      </w:r>
      <w:proofErr w:type="spellEnd"/>
      <w:r>
        <w:rPr>
          <w:rFonts w:asciiTheme="minorHAnsi" w:hAnsiTheme="minorHAnsi" w:cstheme="minorHAnsi"/>
        </w:rPr>
        <w:t xml:space="preserve">__” serve para </w:t>
      </w:r>
      <w:proofErr w:type="spellStart"/>
      <w:r>
        <w:rPr>
          <w:rFonts w:asciiTheme="minorHAnsi" w:hAnsiTheme="minorHAnsi" w:cstheme="minorHAnsi"/>
        </w:rPr>
        <w:t>para</w:t>
      </w:r>
      <w:proofErr w:type="spellEnd"/>
      <w:r>
        <w:rPr>
          <w:rFonts w:asciiTheme="minorHAnsi" w:hAnsiTheme="minorHAnsi" w:cstheme="minorHAnsi"/>
        </w:rPr>
        <w:t xml:space="preserve"> que o ficheiro seja executado ao clicar no </w:t>
      </w:r>
      <w:proofErr w:type="spellStart"/>
      <w:r>
        <w:rPr>
          <w:rFonts w:asciiTheme="minorHAnsi" w:hAnsiTheme="minorHAnsi" w:cstheme="minorHAnsi"/>
        </w:rPr>
        <w:t>run</w:t>
      </w:r>
      <w:proofErr w:type="spellEnd"/>
      <w:r>
        <w:rPr>
          <w:rFonts w:asciiTheme="minorHAnsi" w:hAnsiTheme="minorHAnsi" w:cstheme="minorHAnsi"/>
        </w:rPr>
        <w:t xml:space="preserve"> do ide e é útil para garantir que rode o servidor web , logo as </w:t>
      </w:r>
      <w:r w:rsidR="003248FB">
        <w:rPr>
          <w:rFonts w:asciiTheme="minorHAnsi" w:hAnsiTheme="minorHAnsi" w:cstheme="minorHAnsi"/>
        </w:rPr>
        <w:t>páginas</w:t>
      </w:r>
      <w:r>
        <w:rPr>
          <w:rFonts w:asciiTheme="minorHAnsi" w:hAnsiTheme="minorHAnsi" w:cstheme="minorHAnsi"/>
        </w:rPr>
        <w:t xml:space="preserve">. </w:t>
      </w:r>
      <w:proofErr w:type="spellStart"/>
      <w:r w:rsidRPr="00DE5B6E">
        <w:rPr>
          <w:rFonts w:asciiTheme="minorHAnsi" w:hAnsiTheme="minorHAnsi" w:cstheme="minorHAnsi"/>
        </w:rPr>
        <w:t>App.run</w:t>
      </w:r>
      <w:proofErr w:type="spellEnd"/>
      <w:r w:rsidRPr="00DE5B6E">
        <w:rPr>
          <w:rFonts w:asciiTheme="minorHAnsi" w:hAnsiTheme="minorHAnsi" w:cstheme="minorHAnsi"/>
        </w:rPr>
        <w:t>(</w:t>
      </w:r>
      <w:proofErr w:type="spellStart"/>
      <w:r w:rsidRPr="00DE5B6E">
        <w:rPr>
          <w:rFonts w:asciiTheme="minorHAnsi" w:hAnsiTheme="minorHAnsi" w:cstheme="minorHAnsi"/>
        </w:rPr>
        <w:t>debug</w:t>
      </w:r>
      <w:proofErr w:type="spellEnd"/>
      <w:r w:rsidRPr="00DE5B6E">
        <w:rPr>
          <w:rFonts w:asciiTheme="minorHAnsi" w:hAnsiTheme="minorHAnsi" w:cstheme="minorHAnsi"/>
        </w:rPr>
        <w:t>=</w:t>
      </w:r>
      <w:proofErr w:type="spellStart"/>
      <w:r w:rsidRPr="00DE5B6E">
        <w:rPr>
          <w:rFonts w:asciiTheme="minorHAnsi" w:hAnsiTheme="minorHAnsi" w:cstheme="minorHAnsi"/>
        </w:rPr>
        <w:t>true</w:t>
      </w:r>
      <w:proofErr w:type="spellEnd"/>
      <w:r w:rsidRPr="00DE5B6E">
        <w:rPr>
          <w:rFonts w:asciiTheme="minorHAnsi" w:hAnsiTheme="minorHAnsi" w:cstheme="minorHAnsi"/>
        </w:rPr>
        <w:t xml:space="preserve">) server para recarregar as </w:t>
      </w:r>
      <w:r w:rsidR="003248FB" w:rsidRPr="00DE5B6E">
        <w:rPr>
          <w:rFonts w:asciiTheme="minorHAnsi" w:hAnsiTheme="minorHAnsi" w:cstheme="minorHAnsi"/>
        </w:rPr>
        <w:t>p</w:t>
      </w:r>
      <w:r w:rsidR="003248FB">
        <w:rPr>
          <w:rFonts w:asciiTheme="minorHAnsi" w:hAnsiTheme="minorHAnsi" w:cstheme="minorHAnsi"/>
        </w:rPr>
        <w:t>áginas</w:t>
      </w:r>
      <w:r>
        <w:rPr>
          <w:rFonts w:asciiTheme="minorHAnsi" w:hAnsiTheme="minorHAnsi" w:cstheme="minorHAnsi"/>
        </w:rPr>
        <w:t xml:space="preserve"> quando é salvo o ficheiro .</w:t>
      </w:r>
      <w:proofErr w:type="spellStart"/>
      <w:r>
        <w:rPr>
          <w:rFonts w:asciiTheme="minorHAnsi" w:hAnsiTheme="minorHAnsi" w:cstheme="minorHAnsi"/>
        </w:rPr>
        <w:t>py</w:t>
      </w:r>
      <w:proofErr w:type="spellEnd"/>
      <w:r>
        <w:rPr>
          <w:rFonts w:asciiTheme="minorHAnsi" w:hAnsiTheme="minorHAnsi" w:cstheme="minorHAnsi"/>
        </w:rPr>
        <w:t xml:space="preserve"> ou .html.</w:t>
      </w:r>
    </w:p>
    <w:p w14:paraId="15F02E54" w14:textId="4B32228E" w:rsidR="003C3F99" w:rsidRDefault="00DE5B6E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0A3CC7" w:rsidRPr="000A3CC7">
        <w:rPr>
          <w:rFonts w:asciiTheme="minorHAnsi" w:hAnsiTheme="minorHAnsi" w:cstheme="minorHAnsi"/>
        </w:rPr>
        <w:t xml:space="preserve">A estrutura da base de dados foi desenhada para suportar estas funcionalidades, conforme ilustrado no diagrama Entidade-Relacionamento abaixo, obtido através de Reverse </w:t>
      </w:r>
      <w:proofErr w:type="spellStart"/>
      <w:r w:rsidR="000A3CC7" w:rsidRPr="000A3CC7">
        <w:rPr>
          <w:rFonts w:asciiTheme="minorHAnsi" w:hAnsiTheme="minorHAnsi" w:cstheme="minorHAnsi"/>
        </w:rPr>
        <w:t>Engineering</w:t>
      </w:r>
      <w:proofErr w:type="spellEnd"/>
      <w:r w:rsidR="000A3CC7" w:rsidRPr="000A3CC7">
        <w:rPr>
          <w:rFonts w:asciiTheme="minorHAnsi" w:hAnsiTheme="minorHAnsi" w:cstheme="minorHAnsi"/>
        </w:rPr>
        <w:t xml:space="preserve"> no </w:t>
      </w:r>
      <w:proofErr w:type="spellStart"/>
      <w:r w:rsidR="000A3CC7" w:rsidRPr="000A3CC7">
        <w:rPr>
          <w:rFonts w:asciiTheme="minorHAnsi" w:hAnsiTheme="minorHAnsi" w:cstheme="minorHAnsi"/>
        </w:rPr>
        <w:t>MySQL</w:t>
      </w:r>
      <w:proofErr w:type="spellEnd"/>
      <w:r w:rsidR="000A3CC7" w:rsidRPr="000A3CC7">
        <w:rPr>
          <w:rFonts w:asciiTheme="minorHAnsi" w:hAnsiTheme="minorHAnsi" w:cstheme="minorHAnsi"/>
        </w:rPr>
        <w:t xml:space="preserve"> Workbench.</w:t>
      </w:r>
      <w:r w:rsidR="00E87ED9" w:rsidRPr="00E87ED9">
        <w:rPr>
          <w:rFonts w:asciiTheme="minorHAnsi" w:hAnsiTheme="minorHAnsi" w:cstheme="minorHAnsi"/>
          <w:noProof/>
        </w:rPr>
        <w:drawing>
          <wp:inline distT="0" distB="0" distL="0" distR="0" wp14:anchorId="4B058E6E" wp14:editId="1B0382EE">
            <wp:extent cx="4839594" cy="2941320"/>
            <wp:effectExtent l="0" t="0" r="0" b="0"/>
            <wp:docPr id="28756072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6072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5380" cy="294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5D72" w14:textId="77777777" w:rsidR="009B7FC1" w:rsidRDefault="009B7FC1" w:rsidP="007278C2">
      <w:pPr>
        <w:spacing w:line="360" w:lineRule="auto"/>
        <w:rPr>
          <w:rFonts w:asciiTheme="minorHAnsi" w:hAnsiTheme="minorHAnsi" w:cstheme="minorHAnsi"/>
        </w:rPr>
      </w:pPr>
    </w:p>
    <w:p w14:paraId="5F099F74" w14:textId="77777777" w:rsidR="009B7FC1" w:rsidRDefault="009B7FC1" w:rsidP="007278C2">
      <w:pPr>
        <w:spacing w:line="360" w:lineRule="auto"/>
        <w:rPr>
          <w:rFonts w:asciiTheme="minorHAnsi" w:hAnsiTheme="minorHAnsi" w:cstheme="minorHAnsi"/>
        </w:rPr>
      </w:pPr>
    </w:p>
    <w:p w14:paraId="23CA9F1D" w14:textId="77777777" w:rsidR="000A3CC7" w:rsidRPr="000A3CC7" w:rsidRDefault="009B7FC1" w:rsidP="000A3CC7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0A3CC7" w:rsidRPr="000A3CC7">
        <w:rPr>
          <w:rFonts w:asciiTheme="minorHAnsi" w:hAnsiTheme="minorHAnsi" w:cstheme="minorHAnsi"/>
        </w:rPr>
        <w:t xml:space="preserve">Para a interface gráfica, utilizou-se o </w:t>
      </w:r>
      <w:r w:rsidR="000A3CC7" w:rsidRPr="000A3CC7">
        <w:rPr>
          <w:rFonts w:asciiTheme="minorHAnsi" w:hAnsiTheme="minorHAnsi" w:cstheme="minorHAnsi"/>
          <w:bCs/>
        </w:rPr>
        <w:t>Jinja2</w:t>
      </w:r>
      <w:r w:rsidR="000A3CC7" w:rsidRPr="000A3CC7">
        <w:rPr>
          <w:rFonts w:asciiTheme="minorHAnsi" w:hAnsiTheme="minorHAnsi" w:cstheme="minorHAnsi"/>
        </w:rPr>
        <w:t xml:space="preserve">, o motor de </w:t>
      </w:r>
      <w:proofErr w:type="spellStart"/>
      <w:r w:rsidR="000A3CC7" w:rsidRPr="000A3CC7">
        <w:rPr>
          <w:rFonts w:asciiTheme="minorHAnsi" w:hAnsiTheme="minorHAnsi" w:cstheme="minorHAnsi"/>
        </w:rPr>
        <w:t>templates</w:t>
      </w:r>
      <w:proofErr w:type="spellEnd"/>
      <w:r w:rsidR="000A3CC7" w:rsidRPr="000A3CC7">
        <w:rPr>
          <w:rFonts w:asciiTheme="minorHAnsi" w:hAnsiTheme="minorHAnsi" w:cstheme="minorHAnsi"/>
        </w:rPr>
        <w:t xml:space="preserve"> do </w:t>
      </w:r>
      <w:proofErr w:type="spellStart"/>
      <w:r w:rsidR="000A3CC7" w:rsidRPr="000A3CC7">
        <w:rPr>
          <w:rFonts w:asciiTheme="minorHAnsi" w:hAnsiTheme="minorHAnsi" w:cstheme="minorHAnsi"/>
        </w:rPr>
        <w:t>Flask</w:t>
      </w:r>
      <w:proofErr w:type="spellEnd"/>
      <w:r w:rsidR="000A3CC7" w:rsidRPr="000A3CC7">
        <w:rPr>
          <w:rFonts w:asciiTheme="minorHAnsi" w:hAnsiTheme="minorHAnsi" w:cstheme="minorHAnsi"/>
        </w:rPr>
        <w:t xml:space="preserve">. A estilização visual foi padronizada através do ficheiro base.html , que contém a estrutura comum (Menu de Navegação e </w:t>
      </w:r>
      <w:proofErr w:type="spellStart"/>
      <w:r w:rsidR="000A3CC7" w:rsidRPr="000A3CC7">
        <w:rPr>
          <w:rFonts w:asciiTheme="minorHAnsi" w:hAnsiTheme="minorHAnsi" w:cstheme="minorHAnsi"/>
        </w:rPr>
        <w:t>Footer</w:t>
      </w:r>
      <w:proofErr w:type="spellEnd"/>
      <w:r w:rsidR="000A3CC7" w:rsidRPr="000A3CC7">
        <w:rPr>
          <w:rFonts w:asciiTheme="minorHAnsi" w:hAnsiTheme="minorHAnsi" w:cstheme="minorHAnsi"/>
        </w:rPr>
        <w:t xml:space="preserve">), e utiliza as classes do </w:t>
      </w:r>
      <w:proofErr w:type="spellStart"/>
      <w:r w:rsidR="000A3CC7" w:rsidRPr="000A3CC7">
        <w:rPr>
          <w:rFonts w:asciiTheme="minorHAnsi" w:hAnsiTheme="minorHAnsi" w:cstheme="minorHAnsi"/>
        </w:rPr>
        <w:t>framework</w:t>
      </w:r>
      <w:proofErr w:type="spellEnd"/>
      <w:r w:rsidR="000A3CC7" w:rsidRPr="000A3CC7">
        <w:rPr>
          <w:rFonts w:asciiTheme="minorHAnsi" w:hAnsiTheme="minorHAnsi" w:cstheme="minorHAnsi"/>
        </w:rPr>
        <w:t xml:space="preserve"> </w:t>
      </w:r>
      <w:proofErr w:type="spellStart"/>
      <w:r w:rsidR="000A3CC7" w:rsidRPr="000A3CC7">
        <w:rPr>
          <w:rFonts w:asciiTheme="minorHAnsi" w:hAnsiTheme="minorHAnsi" w:cstheme="minorHAnsi"/>
          <w:bCs/>
        </w:rPr>
        <w:t>Bootstrap</w:t>
      </w:r>
      <w:proofErr w:type="spellEnd"/>
      <w:r w:rsidR="000A3CC7" w:rsidRPr="000A3CC7">
        <w:rPr>
          <w:rFonts w:asciiTheme="minorHAnsi" w:hAnsiTheme="minorHAnsi" w:cstheme="minorHAnsi"/>
          <w:bCs/>
        </w:rPr>
        <w:t xml:space="preserve"> 5</w:t>
      </w:r>
      <w:r w:rsidR="000A3CC7" w:rsidRPr="000A3CC7">
        <w:rPr>
          <w:rFonts w:asciiTheme="minorHAnsi" w:hAnsiTheme="minorHAnsi" w:cstheme="minorHAnsi"/>
        </w:rPr>
        <w:t xml:space="preserve"> para garantir um design responsivo e moderno.</w:t>
      </w:r>
    </w:p>
    <w:p w14:paraId="2F46EE2F" w14:textId="77777777" w:rsidR="000A3CC7" w:rsidRPr="000A3CC7" w:rsidRDefault="000A3CC7" w:rsidP="000A3CC7">
      <w:pPr>
        <w:spacing w:line="360" w:lineRule="auto"/>
        <w:ind w:firstLine="708"/>
        <w:rPr>
          <w:rFonts w:asciiTheme="minorHAnsi" w:hAnsiTheme="minorHAnsi" w:cstheme="minorHAnsi"/>
        </w:rPr>
      </w:pPr>
      <w:r w:rsidRPr="000A3CC7">
        <w:rPr>
          <w:rFonts w:asciiTheme="minorHAnsi" w:hAnsiTheme="minorHAnsi" w:cstheme="minorHAnsi"/>
        </w:rPr>
        <w:t xml:space="preserve">No ficheiro dashboard.html, utilizou-se a verificação </w:t>
      </w:r>
      <w:proofErr w:type="spellStart"/>
      <w:r w:rsidRPr="000A3CC7">
        <w:rPr>
          <w:rFonts w:asciiTheme="minorHAnsi" w:hAnsiTheme="minorHAnsi" w:cstheme="minorHAnsi"/>
        </w:rPr>
        <w:t>session.role</w:t>
      </w:r>
      <w:proofErr w:type="spellEnd"/>
      <w:r w:rsidRPr="000A3CC7">
        <w:rPr>
          <w:rFonts w:asciiTheme="minorHAnsi" w:hAnsiTheme="minorHAnsi" w:cstheme="minorHAnsi"/>
        </w:rPr>
        <w:t xml:space="preserve"> dentro do </w:t>
      </w:r>
      <w:proofErr w:type="spellStart"/>
      <w:r w:rsidRPr="000A3CC7">
        <w:rPr>
          <w:rFonts w:asciiTheme="minorHAnsi" w:hAnsiTheme="minorHAnsi" w:cstheme="minorHAnsi"/>
        </w:rPr>
        <w:t>template</w:t>
      </w:r>
      <w:proofErr w:type="spellEnd"/>
      <w:r w:rsidRPr="000A3CC7">
        <w:rPr>
          <w:rFonts w:asciiTheme="minorHAnsi" w:hAnsiTheme="minorHAnsi" w:cstheme="minorHAnsi"/>
        </w:rPr>
        <w:t xml:space="preserve"> para </w:t>
      </w:r>
      <w:proofErr w:type="spellStart"/>
      <w:r w:rsidRPr="000A3CC7">
        <w:rPr>
          <w:rFonts w:asciiTheme="minorHAnsi" w:hAnsiTheme="minorHAnsi" w:cstheme="minorHAnsi"/>
        </w:rPr>
        <w:t>renderizar</w:t>
      </w:r>
      <w:proofErr w:type="spellEnd"/>
      <w:r w:rsidRPr="000A3CC7">
        <w:rPr>
          <w:rFonts w:asciiTheme="minorHAnsi" w:hAnsiTheme="minorHAnsi" w:cstheme="minorHAnsi"/>
        </w:rPr>
        <w:t xml:space="preserve"> condicionalmente os cartões de menu. Desta forma, um Administrador vê opções de gestão completa, enquanto um Cliente visualiza apenas os atalhos para os seus dados.</w:t>
      </w:r>
    </w:p>
    <w:p w14:paraId="1B2024F1" w14:textId="4F2C41F6" w:rsidR="00495A96" w:rsidRDefault="00495A96" w:rsidP="000A3CC7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drawing>
          <wp:inline distT="0" distB="0" distL="0" distR="0" wp14:anchorId="5DFF4B3A" wp14:editId="622F2AFB">
            <wp:extent cx="5356860" cy="6377426"/>
            <wp:effectExtent l="0" t="0" r="0" b="4445"/>
            <wp:docPr id="1834641984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1984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6542" cy="63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DD5" w14:textId="4690CAB5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</w:r>
    </w:p>
    <w:p w14:paraId="46E55D06" w14:textId="77777777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</w:p>
    <w:p w14:paraId="5BF7FA3D" w14:textId="40F027B6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drawing>
          <wp:inline distT="0" distB="0" distL="0" distR="0" wp14:anchorId="583039DF" wp14:editId="143F471C">
            <wp:extent cx="6119495" cy="951865"/>
            <wp:effectExtent l="0" t="0" r="0" b="635"/>
            <wp:docPr id="44368920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8920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01AA" w14:textId="5D908E5B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drawing>
          <wp:inline distT="0" distB="0" distL="0" distR="0" wp14:anchorId="0DB23358" wp14:editId="7928C395">
            <wp:extent cx="6119495" cy="1896745"/>
            <wp:effectExtent l="0" t="0" r="0" b="8255"/>
            <wp:docPr id="1641342415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42415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659B" w14:textId="6A549C7B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drawing>
          <wp:inline distT="0" distB="0" distL="0" distR="0" wp14:anchorId="4B041ABC" wp14:editId="65B76C52">
            <wp:extent cx="5391902" cy="1886213"/>
            <wp:effectExtent l="0" t="0" r="0" b="0"/>
            <wp:docPr id="90128542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8542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CA63" w14:textId="694D9A9E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131902A" wp14:editId="13A81E78">
            <wp:extent cx="6119495" cy="5750560"/>
            <wp:effectExtent l="0" t="0" r="0" b="2540"/>
            <wp:docPr id="189291264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264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29EC" w14:textId="7BED36B8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6592B47" wp14:editId="23DDD175">
            <wp:extent cx="5992061" cy="5715798"/>
            <wp:effectExtent l="0" t="0" r="8890" b="0"/>
            <wp:docPr id="203717296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7296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4C57" w14:textId="5E70C9BC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O </w:t>
      </w:r>
      <w:proofErr w:type="spellStart"/>
      <w:r>
        <w:rPr>
          <w:rFonts w:asciiTheme="minorHAnsi" w:hAnsiTheme="minorHAnsi" w:cstheme="minorHAnsi"/>
        </w:rPr>
        <w:t>index</w:t>
      </w:r>
      <w:proofErr w:type="spellEnd"/>
      <w:r>
        <w:rPr>
          <w:rFonts w:asciiTheme="minorHAnsi" w:hAnsiTheme="minorHAnsi" w:cstheme="minorHAnsi"/>
        </w:rPr>
        <w:t xml:space="preserve"> é o responsável para </w:t>
      </w:r>
      <w:r w:rsidR="003248FB">
        <w:rPr>
          <w:rFonts w:asciiTheme="minorHAnsi" w:hAnsiTheme="minorHAnsi" w:cstheme="minorHAnsi"/>
        </w:rPr>
        <w:t>página</w:t>
      </w:r>
      <w:r>
        <w:rPr>
          <w:rFonts w:asciiTheme="minorHAnsi" w:hAnsiTheme="minorHAnsi" w:cstheme="minorHAnsi"/>
        </w:rPr>
        <w:t xml:space="preserve"> inicial do site. </w:t>
      </w:r>
    </w:p>
    <w:p w14:paraId="366A5527" w14:textId="302A6855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5F15B58" wp14:editId="5E938228">
            <wp:extent cx="6119495" cy="6181090"/>
            <wp:effectExtent l="0" t="0" r="0" b="0"/>
            <wp:docPr id="751803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3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050B" w14:textId="32FBC5EA" w:rsidR="00495A96" w:rsidRDefault="00495A96" w:rsidP="007278C2">
      <w:pPr>
        <w:spacing w:line="360" w:lineRule="auto"/>
        <w:rPr>
          <w:rFonts w:asciiTheme="minorHAnsi" w:hAnsiTheme="minorHAnsi" w:cstheme="minorHAnsi"/>
        </w:rPr>
      </w:pPr>
      <w:r w:rsidRPr="00495A9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FE4728D" wp14:editId="04071BF8">
            <wp:extent cx="6119495" cy="3789045"/>
            <wp:effectExtent l="0" t="0" r="0" b="1905"/>
            <wp:docPr id="188170157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157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41F6" w14:textId="50AE0827" w:rsidR="007510C3" w:rsidRDefault="007510C3" w:rsidP="007278C2">
      <w:pPr>
        <w:spacing w:line="360" w:lineRule="auto"/>
        <w:rPr>
          <w:rFonts w:asciiTheme="minorHAnsi" w:hAnsiTheme="minorHAnsi" w:cstheme="minorHAnsi"/>
        </w:rPr>
      </w:pPr>
      <w:r w:rsidRPr="007510C3">
        <w:rPr>
          <w:rFonts w:asciiTheme="minorHAnsi" w:hAnsiTheme="minorHAnsi" w:cstheme="minorHAnsi"/>
          <w:noProof/>
        </w:rPr>
        <w:drawing>
          <wp:inline distT="0" distB="0" distL="0" distR="0" wp14:anchorId="3F7BA4B9" wp14:editId="15EE896D">
            <wp:extent cx="6119495" cy="985520"/>
            <wp:effectExtent l="0" t="0" r="0" b="5080"/>
            <wp:docPr id="131044353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353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D9B6" w14:textId="4C44502A" w:rsidR="007510C3" w:rsidRDefault="007510C3" w:rsidP="007278C2">
      <w:pPr>
        <w:spacing w:line="360" w:lineRule="auto"/>
        <w:rPr>
          <w:rFonts w:asciiTheme="minorHAnsi" w:hAnsiTheme="minorHAnsi" w:cstheme="minorHAnsi"/>
        </w:rPr>
      </w:pPr>
      <w:r w:rsidRPr="007510C3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3C43BD6" wp14:editId="08F8C952">
            <wp:extent cx="6119495" cy="4507230"/>
            <wp:effectExtent l="0" t="0" r="0" b="7620"/>
            <wp:docPr id="123717507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7507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73C8" w14:textId="69DE96B1" w:rsidR="007510C3" w:rsidRDefault="007510C3" w:rsidP="007278C2">
      <w:pPr>
        <w:spacing w:line="360" w:lineRule="auto"/>
        <w:rPr>
          <w:rFonts w:asciiTheme="minorHAnsi" w:hAnsiTheme="minorHAnsi" w:cstheme="minorHAnsi"/>
        </w:rPr>
      </w:pPr>
      <w:r w:rsidRPr="007510C3">
        <w:rPr>
          <w:rFonts w:asciiTheme="minorHAnsi" w:hAnsiTheme="minorHAnsi" w:cstheme="minorHAnsi"/>
          <w:noProof/>
        </w:rPr>
        <w:drawing>
          <wp:inline distT="0" distB="0" distL="0" distR="0" wp14:anchorId="07EDD2B2" wp14:editId="6D02F930">
            <wp:extent cx="6119495" cy="2948940"/>
            <wp:effectExtent l="0" t="0" r="0" b="3810"/>
            <wp:docPr id="924890390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0390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DF5">
        <w:rPr>
          <w:rFonts w:asciiTheme="minorHAnsi" w:hAnsiTheme="minorHAnsi" w:cstheme="minorHAnsi"/>
        </w:rPr>
        <w:t xml:space="preserve"> </w:t>
      </w:r>
    </w:p>
    <w:p w14:paraId="302A50DA" w14:textId="7DD9B982" w:rsidR="004B7DF5" w:rsidRDefault="004B7DF5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Para o login.html serviu apenas para ser colocada as credencias para o acesso para a </w:t>
      </w:r>
      <w:proofErr w:type="spellStart"/>
      <w:r>
        <w:rPr>
          <w:rFonts w:asciiTheme="minorHAnsi" w:hAnsiTheme="minorHAnsi" w:cstheme="minorHAnsi"/>
        </w:rPr>
        <w:t>dashboard</w:t>
      </w:r>
      <w:proofErr w:type="spellEnd"/>
      <w:r>
        <w:rPr>
          <w:rFonts w:asciiTheme="minorHAnsi" w:hAnsiTheme="minorHAnsi" w:cstheme="minorHAnsi"/>
        </w:rPr>
        <w:t>.</w:t>
      </w:r>
    </w:p>
    <w:p w14:paraId="2646BB80" w14:textId="512D8E7B" w:rsidR="004B7DF5" w:rsidRDefault="004B7DF5" w:rsidP="007278C2">
      <w:pPr>
        <w:spacing w:line="360" w:lineRule="auto"/>
        <w:rPr>
          <w:rFonts w:asciiTheme="minorHAnsi" w:hAnsiTheme="minorHAnsi" w:cstheme="minorHAnsi"/>
        </w:rPr>
      </w:pPr>
      <w:r w:rsidRPr="004B7DF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BBFF35A" wp14:editId="0416085E">
            <wp:extent cx="6119495" cy="3352165"/>
            <wp:effectExtent l="0" t="0" r="0" b="635"/>
            <wp:docPr id="1681132348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2348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6D1A" w14:textId="74D1507D" w:rsidR="006C7122" w:rsidRDefault="006C7122" w:rsidP="007278C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0999B23B" w14:textId="77777777" w:rsidR="007510C3" w:rsidRDefault="007510C3" w:rsidP="007278C2">
      <w:pPr>
        <w:spacing w:line="360" w:lineRule="auto"/>
        <w:rPr>
          <w:rFonts w:asciiTheme="minorHAnsi" w:hAnsiTheme="minorHAnsi" w:cstheme="minorHAnsi"/>
        </w:rPr>
      </w:pPr>
    </w:p>
    <w:p w14:paraId="4E608093" w14:textId="77777777" w:rsidR="007510C3" w:rsidRDefault="007510C3" w:rsidP="007278C2">
      <w:pPr>
        <w:spacing w:line="360" w:lineRule="auto"/>
        <w:rPr>
          <w:rFonts w:asciiTheme="minorHAnsi" w:hAnsiTheme="minorHAnsi" w:cstheme="minorHAnsi"/>
        </w:rPr>
      </w:pPr>
    </w:p>
    <w:p w14:paraId="72D5D496" w14:textId="5CD7DCC5" w:rsidR="00495A96" w:rsidRDefault="00414805" w:rsidP="007278C2">
      <w:pPr>
        <w:spacing w:line="36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Biliografia</w:t>
      </w:r>
      <w:proofErr w:type="spellEnd"/>
      <w:r>
        <w:rPr>
          <w:rFonts w:asciiTheme="minorHAnsi" w:hAnsiTheme="minorHAnsi" w:cstheme="minorHAnsi"/>
        </w:rPr>
        <w:t>:</w:t>
      </w:r>
    </w:p>
    <w:p w14:paraId="2A20EADA" w14:textId="77777777" w:rsidR="00414805" w:rsidRPr="003C3F99" w:rsidRDefault="00414805" w:rsidP="007278C2">
      <w:pPr>
        <w:spacing w:line="360" w:lineRule="auto"/>
        <w:rPr>
          <w:rFonts w:asciiTheme="minorHAnsi" w:hAnsiTheme="minorHAnsi" w:cstheme="minorHAnsi"/>
        </w:rPr>
      </w:pPr>
    </w:p>
    <w:sectPr w:rsidR="00414805" w:rsidRPr="003C3F99" w:rsidSect="0023076A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type w:val="continuous"/>
      <w:pgSz w:w="11906" w:h="16838" w:code="9"/>
      <w:pgMar w:top="1134" w:right="851" w:bottom="1134" w:left="1418" w:header="567" w:footer="79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3C7D" w14:textId="77777777" w:rsidR="00864122" w:rsidRDefault="00864122">
      <w:r>
        <w:separator/>
      </w:r>
    </w:p>
  </w:endnote>
  <w:endnote w:type="continuationSeparator" w:id="0">
    <w:p w14:paraId="3F07D294" w14:textId="77777777" w:rsidR="00864122" w:rsidRDefault="0086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ca Raton ICG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QTAbbie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81A44" w14:textId="77777777" w:rsidR="00E22284" w:rsidRDefault="00E222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0B5C" w14:textId="7D1ED675" w:rsidR="005F7509" w:rsidRDefault="00E22284" w:rsidP="00261368">
    <w:pPr>
      <w:pStyle w:val="Rodap"/>
      <w:pBdr>
        <w:top w:val="single" w:sz="4" w:space="1" w:color="auto"/>
      </w:pBdr>
      <w:tabs>
        <w:tab w:val="clear" w:pos="4252"/>
        <w:tab w:val="clear" w:pos="8504"/>
        <w:tab w:val="right" w:pos="8789"/>
      </w:tabs>
      <w:jc w:val="center"/>
    </w:pPr>
    <w:r w:rsidRPr="00E22284">
      <w:rPr>
        <w:noProof/>
      </w:rPr>
      <w:drawing>
        <wp:inline distT="0" distB="0" distL="0" distR="0" wp14:anchorId="70FF6DC0" wp14:editId="23163404">
          <wp:extent cx="2501900" cy="400050"/>
          <wp:effectExtent l="0" t="0" r="0" b="0"/>
          <wp:docPr id="1204144057" name="Imagem 1" descr="Uma imagem com texto, Tipo de letra, captura de ecrã, logótip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4144057" name="Imagem 1" descr="Uma imagem com texto, Tipo de letra, captura de ecrã, logótipo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81059" w14:textId="77777777" w:rsidR="005F7509" w:rsidRDefault="005F7509">
    <w:pPr>
      <w:pStyle w:val="Rodap"/>
      <w:pBdr>
        <w:top w:val="threeDEngrave" w:sz="18" w:space="1" w:color="auto"/>
      </w:pBdr>
    </w:pPr>
  </w:p>
  <w:p w14:paraId="4807D78F" w14:textId="77777777" w:rsidR="005F7509" w:rsidRDefault="005F75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05116" w14:textId="77777777" w:rsidR="00864122" w:rsidRDefault="00864122">
      <w:r>
        <w:separator/>
      </w:r>
    </w:p>
  </w:footnote>
  <w:footnote w:type="continuationSeparator" w:id="0">
    <w:p w14:paraId="2E6FC428" w14:textId="77777777" w:rsidR="00864122" w:rsidRDefault="00864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54F0" w14:textId="77777777" w:rsidR="00E22284" w:rsidRDefault="00E222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1" w:type="dxa"/>
      <w:tblInd w:w="8" w:type="dxa"/>
      <w:tblBorders>
        <w:bottom w:val="single" w:sz="1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96"/>
      <w:gridCol w:w="230"/>
      <w:gridCol w:w="8505"/>
    </w:tblGrid>
    <w:tr w:rsidR="005F7509" w14:paraId="6D504EC6" w14:textId="77777777" w:rsidTr="00B50B45">
      <w:tc>
        <w:tcPr>
          <w:tcW w:w="896" w:type="dxa"/>
          <w:tcBorders>
            <w:bottom w:val="nil"/>
          </w:tcBorders>
        </w:tcPr>
        <w:p w14:paraId="42244E62" w14:textId="77777777" w:rsidR="005F7509" w:rsidRDefault="005F7509" w:rsidP="00261368">
          <w:pPr>
            <w:pStyle w:val="Cabealho"/>
          </w:pPr>
          <w:r>
            <w:rPr>
              <w:noProof/>
            </w:rPr>
            <w:drawing>
              <wp:inline distT="0" distB="0" distL="0" distR="0" wp14:anchorId="3729CEA3" wp14:editId="59E90C7E">
                <wp:extent cx="568960" cy="483235"/>
                <wp:effectExtent l="0" t="0" r="254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iefpnovo-cor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483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" w:type="dxa"/>
          <w:tcBorders>
            <w:bottom w:val="nil"/>
          </w:tcBorders>
        </w:tcPr>
        <w:p w14:paraId="05DFF074" w14:textId="77777777" w:rsidR="005F7509" w:rsidRDefault="005F7509" w:rsidP="00261368">
          <w:pPr>
            <w:pStyle w:val="Cabealho"/>
            <w:jc w:val="center"/>
          </w:pPr>
        </w:p>
      </w:tc>
      <w:tc>
        <w:tcPr>
          <w:tcW w:w="8505" w:type="dxa"/>
          <w:tcBorders>
            <w:bottom w:val="nil"/>
          </w:tcBorders>
          <w:vAlign w:val="bottom"/>
        </w:tcPr>
        <w:p w14:paraId="7B18465D" w14:textId="77777777" w:rsidR="005F7509" w:rsidRDefault="005F7509" w:rsidP="00261368">
          <w:pPr>
            <w:pStyle w:val="Cabealho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INSTITUTO DO EMPREGO E FORMAÇÃO PROFISSIONAL, I.P.</w:t>
          </w:r>
        </w:p>
      </w:tc>
    </w:tr>
    <w:tr w:rsidR="005F7509" w14:paraId="579D773B" w14:textId="77777777" w:rsidTr="00B50B45">
      <w:tc>
        <w:tcPr>
          <w:tcW w:w="896" w:type="dxa"/>
          <w:tcBorders>
            <w:bottom w:val="nil"/>
          </w:tcBorders>
        </w:tcPr>
        <w:p w14:paraId="3CEAFED6" w14:textId="77777777" w:rsidR="005F7509" w:rsidRDefault="005F7509" w:rsidP="00261368">
          <w:pPr>
            <w:pStyle w:val="Cabealho"/>
          </w:pPr>
        </w:p>
      </w:tc>
      <w:tc>
        <w:tcPr>
          <w:tcW w:w="230" w:type="dxa"/>
          <w:tcBorders>
            <w:bottom w:val="nil"/>
          </w:tcBorders>
        </w:tcPr>
        <w:p w14:paraId="1E3F29CB" w14:textId="77777777" w:rsidR="005F7509" w:rsidRDefault="005F7509" w:rsidP="00261368">
          <w:pPr>
            <w:pStyle w:val="Cabealho"/>
          </w:pPr>
        </w:p>
      </w:tc>
      <w:tc>
        <w:tcPr>
          <w:tcW w:w="8505" w:type="dxa"/>
          <w:tcBorders>
            <w:bottom w:val="nil"/>
          </w:tcBorders>
          <w:vAlign w:val="bottom"/>
        </w:tcPr>
        <w:p w14:paraId="7833003F" w14:textId="77777777" w:rsidR="005F7509" w:rsidRDefault="005F7509" w:rsidP="00261368">
          <w:pPr>
            <w:pStyle w:val="Cabealho"/>
            <w:rPr>
              <w:rFonts w:ascii="Arial" w:hAnsi="Arial"/>
              <w:bCs/>
            </w:rPr>
          </w:pPr>
          <w:r>
            <w:rPr>
              <w:rFonts w:ascii="Arial" w:hAnsi="Arial"/>
              <w:bCs/>
            </w:rPr>
            <w:t>CENTRO DE EMPREGO E FORMAÇÃO PROFISSIONAL DE BRAGA</w:t>
          </w:r>
        </w:p>
      </w:tc>
    </w:tr>
  </w:tbl>
  <w:p w14:paraId="4EF4067F" w14:textId="77777777" w:rsidR="005F7509" w:rsidRDefault="005F7509" w:rsidP="00261368">
    <w:pPr>
      <w:pStyle w:val="Cabealho"/>
      <w:rPr>
        <w:sz w:val="12"/>
      </w:rPr>
    </w:pPr>
  </w:p>
  <w:p w14:paraId="02AA1DD7" w14:textId="77777777" w:rsidR="005F7509" w:rsidRPr="00261368" w:rsidRDefault="005F7509" w:rsidP="00261368">
    <w:pPr>
      <w:pStyle w:val="Cabealho"/>
      <w:jc w:val="center"/>
      <w:rPr>
        <w:rStyle w:val="Forte"/>
        <w:rFonts w:ascii="Arial Black" w:hAnsi="Arial Black"/>
        <w:color w:val="EEECE1" w:themeColor="background2"/>
        <w:sz w:val="28"/>
        <w:szCs w:val="28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  <w14:textFill>
          <w14:solidFill>
            <w14:schemeClr w14:val="bg2">
              <w14:tint w14:val="85000"/>
              <w14:satMod w14:val="155000"/>
            </w14:schemeClr>
          </w14:solidFill>
        </w14:textFill>
      </w:rPr>
    </w:pPr>
    <w:r w:rsidRPr="00261368">
      <w:rPr>
        <w:rStyle w:val="Forte"/>
        <w:rFonts w:ascii="Arial Black" w:hAnsi="Arial Black"/>
        <w:color w:val="EEECE1" w:themeColor="background2"/>
        <w:sz w:val="28"/>
        <w:szCs w:val="28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  <w14:textFill>
          <w14:solidFill>
            <w14:schemeClr w14:val="bg2">
              <w14:tint w14:val="85000"/>
              <w14:satMod w14:val="155000"/>
            </w14:schemeClr>
          </w14:solidFill>
        </w14:textFill>
      </w:rPr>
      <w:t xml:space="preserve">EFA </w:t>
    </w:r>
    <w:r>
      <w:rPr>
        <w:rStyle w:val="Forte"/>
        <w:rFonts w:ascii="Arial Black" w:hAnsi="Arial Black"/>
        <w:color w:val="EEECE1" w:themeColor="background2"/>
        <w:sz w:val="28"/>
        <w:szCs w:val="28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  <w14:textFill>
          <w14:solidFill>
            <w14:schemeClr w14:val="bg2">
              <w14:tint w14:val="85000"/>
              <w14:satMod w14:val="155000"/>
            </w14:schemeClr>
          </w14:solidFill>
        </w14:textFill>
      </w:rPr>
      <w:t>T</w:t>
    </w:r>
    <w:r w:rsidRPr="00261368">
      <w:rPr>
        <w:rStyle w:val="Forte"/>
        <w:rFonts w:ascii="Arial Black" w:hAnsi="Arial Black"/>
        <w:color w:val="EEECE1" w:themeColor="background2"/>
        <w:sz w:val="28"/>
        <w:szCs w:val="28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  <w14:textFill>
          <w14:solidFill>
            <w14:schemeClr w14:val="bg2">
              <w14:tint w14:val="85000"/>
              <w14:satMod w14:val="155000"/>
            </w14:schemeClr>
          </w14:solidFill>
        </w14:textFill>
      </w:rPr>
      <w:t xml:space="preserve"> </w:t>
    </w:r>
    <w:r>
      <w:rPr>
        <w:rStyle w:val="Forte"/>
        <w:rFonts w:ascii="Arial Black" w:hAnsi="Arial Black"/>
        <w:color w:val="EEECE1" w:themeColor="background2"/>
        <w:sz w:val="28"/>
        <w:szCs w:val="28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  <w14:textFill>
          <w14:solidFill>
            <w14:schemeClr w14:val="bg2">
              <w14:tint w14:val="85000"/>
              <w14:satMod w14:val="155000"/>
            </w14:schemeClr>
          </w14:solidFill>
        </w14:textFill>
      </w:rPr>
      <w:t>– PROGRAMADOR/A DE INFORMÁTICA</w:t>
    </w:r>
    <w:r w:rsidRPr="00261368">
      <w:rPr>
        <w:rStyle w:val="Forte"/>
        <w:rFonts w:ascii="Arial Black" w:hAnsi="Arial Black"/>
        <w:color w:val="EEECE1" w:themeColor="background2"/>
        <w:sz w:val="28"/>
        <w:szCs w:val="28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  <w14:textFill>
          <w14:solidFill>
            <w14:schemeClr w14:val="bg2">
              <w14:tint w14:val="85000"/>
              <w14:satMod w14:val="155000"/>
            </w14:schemeClr>
          </w14:solidFill>
        </w14:textFill>
      </w:rPr>
      <w:t xml:space="preserve"> </w:t>
    </w:r>
  </w:p>
  <w:p w14:paraId="53478391" w14:textId="77777777" w:rsidR="005F7509" w:rsidRPr="00261368" w:rsidRDefault="005F7509" w:rsidP="00261368">
    <w:pPr>
      <w:pStyle w:val="Cabealho"/>
      <w:jc w:val="center"/>
      <w:rPr>
        <w:sz w:val="12"/>
      </w:rPr>
    </w:pPr>
  </w:p>
  <w:p w14:paraId="798F2FEF" w14:textId="77777777" w:rsidR="005F7509" w:rsidRPr="00DB6470" w:rsidRDefault="005F7509">
    <w:pPr>
      <w:pStyle w:val="Cabealho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8" w:type="dxa"/>
      <w:tblBorders>
        <w:bottom w:val="single" w:sz="1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96"/>
      <w:gridCol w:w="8743"/>
    </w:tblGrid>
    <w:tr w:rsidR="005F7509" w14:paraId="36B4E14F" w14:textId="77777777">
      <w:tc>
        <w:tcPr>
          <w:tcW w:w="896" w:type="dxa"/>
          <w:tcBorders>
            <w:bottom w:val="nil"/>
          </w:tcBorders>
        </w:tcPr>
        <w:p w14:paraId="06CEC2A3" w14:textId="77777777" w:rsidR="005F7509" w:rsidRDefault="005F7509">
          <w:pPr>
            <w:pStyle w:val="Cabealho"/>
            <w:spacing w:before="40" w:after="40"/>
          </w:pPr>
          <w:r>
            <w:rPr>
              <w:noProof/>
            </w:rPr>
            <w:drawing>
              <wp:inline distT="0" distB="0" distL="0" distR="0" wp14:anchorId="7816800F" wp14:editId="123BBC95">
                <wp:extent cx="514350" cy="381000"/>
                <wp:effectExtent l="0" t="0" r="0" b="0"/>
                <wp:docPr id="2" name="Imagem 2" descr="iefp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efp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43" w:type="dxa"/>
          <w:tcBorders>
            <w:bottom w:val="nil"/>
          </w:tcBorders>
          <w:vAlign w:val="bottom"/>
        </w:tcPr>
        <w:p w14:paraId="450D9FB6" w14:textId="77777777" w:rsidR="005F7509" w:rsidRDefault="005F7509">
          <w:pPr>
            <w:pStyle w:val="Cabealho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INSTITUTO DO EMPREGO E FORMAÇÃO PROFISSIONAL</w:t>
          </w:r>
        </w:p>
      </w:tc>
    </w:tr>
    <w:tr w:rsidR="005F7509" w14:paraId="7C652DEC" w14:textId="77777777">
      <w:tc>
        <w:tcPr>
          <w:tcW w:w="896" w:type="dxa"/>
          <w:tcBorders>
            <w:bottom w:val="nil"/>
          </w:tcBorders>
        </w:tcPr>
        <w:p w14:paraId="54346585" w14:textId="77777777" w:rsidR="005F7509" w:rsidRDefault="005F7509">
          <w:pPr>
            <w:pStyle w:val="Cabealho"/>
          </w:pPr>
        </w:p>
      </w:tc>
      <w:tc>
        <w:tcPr>
          <w:tcW w:w="8743" w:type="dxa"/>
          <w:tcBorders>
            <w:bottom w:val="nil"/>
          </w:tcBorders>
          <w:vAlign w:val="bottom"/>
        </w:tcPr>
        <w:p w14:paraId="792786A4" w14:textId="77777777" w:rsidR="005F7509" w:rsidRDefault="005F7509">
          <w:pPr>
            <w:pStyle w:val="Cabealho"/>
            <w:rPr>
              <w:rFonts w:ascii="Arial" w:hAnsi="Arial"/>
              <w:bCs/>
            </w:rPr>
          </w:pPr>
          <w:r>
            <w:rPr>
              <w:rFonts w:ascii="Arial" w:hAnsi="Arial"/>
              <w:bCs/>
            </w:rPr>
            <w:t>CENTRO DE FORMAÇÃO PROFISSIONAL DE BRAGA</w:t>
          </w:r>
        </w:p>
      </w:tc>
    </w:tr>
  </w:tbl>
  <w:p w14:paraId="509FA9C0" w14:textId="77777777" w:rsidR="005F7509" w:rsidRDefault="005F7509">
    <w:pPr>
      <w:pStyle w:val="Cabealho"/>
    </w:pPr>
  </w:p>
  <w:p w14:paraId="183FFDB3" w14:textId="77777777" w:rsidR="005F7509" w:rsidRDefault="005F7509">
    <w:pPr>
      <w:pStyle w:val="Cabealho"/>
      <w:rPr>
        <w:sz w:val="12"/>
      </w:rPr>
    </w:pPr>
  </w:p>
  <w:tbl>
    <w:tblPr>
      <w:tblW w:w="0" w:type="auto"/>
      <w:tblBorders>
        <w:top w:val="threeDEngrave" w:sz="18" w:space="0" w:color="auto"/>
        <w:left w:val="threeDEngrave" w:sz="18" w:space="0" w:color="auto"/>
        <w:bottom w:val="threeDEmboss" w:sz="18" w:space="0" w:color="auto"/>
        <w:right w:val="threeDEmboss" w:sz="18" w:space="0" w:color="auto"/>
      </w:tblBorders>
      <w:shd w:val="clear" w:color="auto" w:fill="CCCCCC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09"/>
    </w:tblGrid>
    <w:tr w:rsidR="005F7509" w14:paraId="61D6947D" w14:textId="77777777">
      <w:tc>
        <w:tcPr>
          <w:tcW w:w="9709" w:type="dxa"/>
          <w:shd w:val="clear" w:color="auto" w:fill="CCCCCC"/>
        </w:tcPr>
        <w:p w14:paraId="69F4726C" w14:textId="77777777" w:rsidR="005F7509" w:rsidRPr="00261368" w:rsidRDefault="005F7509">
          <w:pPr>
            <w:pStyle w:val="Cabealho"/>
            <w:spacing w:before="120" w:after="120"/>
            <w:jc w:val="center"/>
            <w:rPr>
              <w:rFonts w:ascii="Boca Raton ICG" w:hAnsi="Boca Raton ICG"/>
              <w:b/>
              <w:bCs/>
              <w:color w:val="000000"/>
              <w:sz w:val="28"/>
              <w14:shadow w14:blurRad="0" w14:dist="25400" w14:dir="2700000" w14:sx="0" w14:sy="0" w14:kx="0" w14:ky="0" w14:algn="none">
                <w14:srgbClr w14:val="000000">
                  <w14:alpha w14:val="50000"/>
                </w14:srgbClr>
              </w14:shadow>
              <w14:textOutline w14:w="9525" w14:cap="flat" w14:cmpd="sng" w14:algn="ctr">
                <w14:solidFill>
                  <w14:schemeClr w14:val="bg1">
                    <w14:alpha w14:val="50000"/>
                    <w14:lumMod w14:val="75000"/>
                  </w14:schemeClr>
                </w14:solidFill>
                <w14:prstDash w14:val="solid"/>
                <w14:round/>
              </w14:textOutline>
            </w:rPr>
          </w:pPr>
          <w:r w:rsidRPr="00261368">
            <w:rPr>
              <w:rFonts w:ascii="Boca Raton ICG" w:hAnsi="Boca Raton ICG"/>
              <w:b/>
              <w:bCs/>
              <w:color w:val="000000"/>
              <w:sz w:val="28"/>
              <w14:shadow w14:blurRad="0" w14:dist="25400" w14:dir="2700000" w14:sx="0" w14:sy="0" w14:kx="0" w14:ky="0" w14:algn="none">
                <w14:srgbClr w14:val="000000">
                  <w14:alpha w14:val="50000"/>
                </w14:srgbClr>
              </w14:shadow>
              <w14:textOutline w14:w="9525" w14:cap="flat" w14:cmpd="sng" w14:algn="ctr">
                <w14:solidFill>
                  <w14:schemeClr w14:val="bg1">
                    <w14:alpha w14:val="50000"/>
                    <w14:lumMod w14:val="75000"/>
                  </w14:schemeClr>
                </w14:solidFill>
                <w14:prstDash w14:val="solid"/>
                <w14:round/>
              </w14:textOutline>
            </w:rPr>
            <w:t xml:space="preserve">CURSO DE                                            – UC  </w:t>
          </w:r>
        </w:p>
      </w:tc>
    </w:tr>
  </w:tbl>
  <w:p w14:paraId="000B77E6" w14:textId="77777777" w:rsidR="005F7509" w:rsidRDefault="005F7509">
    <w:pPr>
      <w:pStyle w:val="Cabealho"/>
      <w:rPr>
        <w:sz w:val="12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79"/>
      <w:gridCol w:w="493"/>
      <w:gridCol w:w="1066"/>
      <w:gridCol w:w="3402"/>
      <w:gridCol w:w="709"/>
      <w:gridCol w:w="425"/>
      <w:gridCol w:w="851"/>
      <w:gridCol w:w="709"/>
      <w:gridCol w:w="1275"/>
    </w:tblGrid>
    <w:tr w:rsidR="005F7509" w14:paraId="5DCDA25C" w14:textId="77777777">
      <w:tc>
        <w:tcPr>
          <w:tcW w:w="779" w:type="dxa"/>
          <w:vAlign w:val="center"/>
        </w:tcPr>
        <w:p w14:paraId="53036907" w14:textId="77777777" w:rsidR="005F7509" w:rsidRDefault="005F7509">
          <w:pPr>
            <w:pStyle w:val="Cabealho"/>
            <w:spacing w:before="80" w:after="20"/>
            <w:rPr>
              <w:rFonts w:ascii="QTAbbie" w:hAnsi="QTAbbie"/>
            </w:rPr>
          </w:pPr>
          <w:r>
            <w:rPr>
              <w:rFonts w:ascii="QTAbbie" w:hAnsi="QTAbbie"/>
            </w:rPr>
            <w:t>Turma:</w:t>
          </w:r>
        </w:p>
      </w:tc>
      <w:tc>
        <w:tcPr>
          <w:tcW w:w="493" w:type="dxa"/>
        </w:tcPr>
        <w:p w14:paraId="44E10D68" w14:textId="77777777" w:rsidR="005F7509" w:rsidRDefault="005F7509">
          <w:pPr>
            <w:pStyle w:val="Cabealho"/>
            <w:spacing w:before="80" w:after="20"/>
            <w:jc w:val="center"/>
            <w:rPr>
              <w:rFonts w:ascii="Arial" w:hAnsi="Arial"/>
              <w:sz w:val="24"/>
            </w:rPr>
          </w:pPr>
        </w:p>
      </w:tc>
      <w:tc>
        <w:tcPr>
          <w:tcW w:w="1066" w:type="dxa"/>
          <w:vAlign w:val="center"/>
        </w:tcPr>
        <w:p w14:paraId="08CC2A6C" w14:textId="77777777" w:rsidR="005F7509" w:rsidRDefault="005F7509">
          <w:pPr>
            <w:pStyle w:val="Cabealho"/>
            <w:spacing w:before="80" w:after="20"/>
            <w:rPr>
              <w:rFonts w:ascii="QTAbbie" w:hAnsi="QTAbbie"/>
            </w:rPr>
          </w:pPr>
          <w:r>
            <w:rPr>
              <w:rFonts w:ascii="QTAbbie" w:hAnsi="QTAbbie"/>
            </w:rPr>
            <w:t>Domínio:</w:t>
          </w:r>
        </w:p>
      </w:tc>
      <w:tc>
        <w:tcPr>
          <w:tcW w:w="3402" w:type="dxa"/>
          <w:vAlign w:val="center"/>
        </w:tcPr>
        <w:p w14:paraId="1B842A55" w14:textId="77777777" w:rsidR="005F7509" w:rsidRDefault="005F7509">
          <w:pPr>
            <w:pStyle w:val="Cabealho"/>
            <w:spacing w:before="80" w:after="20"/>
            <w:rPr>
              <w:rFonts w:ascii="Arial" w:hAnsi="Arial"/>
              <w:b/>
            </w:rPr>
          </w:pPr>
        </w:p>
      </w:tc>
      <w:tc>
        <w:tcPr>
          <w:tcW w:w="1134" w:type="dxa"/>
          <w:gridSpan w:val="2"/>
          <w:vAlign w:val="center"/>
        </w:tcPr>
        <w:p w14:paraId="3858C217" w14:textId="77777777" w:rsidR="005F7509" w:rsidRDefault="005F7509">
          <w:pPr>
            <w:pStyle w:val="Cabealho"/>
            <w:spacing w:before="80" w:after="20"/>
            <w:rPr>
              <w:rFonts w:ascii="QTAbbie" w:hAnsi="QTAbbie"/>
            </w:rPr>
          </w:pPr>
          <w:r>
            <w:rPr>
              <w:rFonts w:ascii="QTAbbie" w:hAnsi="QTAbbie"/>
            </w:rPr>
            <w:t>Formador:</w:t>
          </w:r>
        </w:p>
      </w:tc>
      <w:tc>
        <w:tcPr>
          <w:tcW w:w="2835" w:type="dxa"/>
          <w:gridSpan w:val="3"/>
        </w:tcPr>
        <w:p w14:paraId="401AC393" w14:textId="77777777" w:rsidR="005F7509" w:rsidRDefault="005F7509">
          <w:pPr>
            <w:pStyle w:val="Cabealho"/>
            <w:spacing w:before="80" w:after="20"/>
            <w:rPr>
              <w:rFonts w:ascii="Arial" w:hAnsi="Arial"/>
              <w:sz w:val="24"/>
            </w:rPr>
          </w:pPr>
        </w:p>
      </w:tc>
    </w:tr>
    <w:tr w:rsidR="005F7509" w14:paraId="76CA2EF1" w14:textId="77777777">
      <w:trPr>
        <w:trHeight w:val="70"/>
      </w:trPr>
      <w:tc>
        <w:tcPr>
          <w:tcW w:w="779" w:type="dxa"/>
          <w:vAlign w:val="center"/>
        </w:tcPr>
        <w:p w14:paraId="34DA99F6" w14:textId="77777777" w:rsidR="005F7509" w:rsidRDefault="005F7509">
          <w:pPr>
            <w:pStyle w:val="Cabealho"/>
            <w:spacing w:before="80" w:after="20"/>
            <w:jc w:val="both"/>
            <w:rPr>
              <w:rFonts w:ascii="QTAbbie" w:hAnsi="QTAbbie"/>
            </w:rPr>
          </w:pPr>
          <w:r>
            <w:rPr>
              <w:rFonts w:ascii="QTAbbie" w:hAnsi="QTAbbie"/>
            </w:rPr>
            <w:t>Tema:</w:t>
          </w:r>
        </w:p>
      </w:tc>
      <w:tc>
        <w:tcPr>
          <w:tcW w:w="4961" w:type="dxa"/>
          <w:gridSpan w:val="3"/>
        </w:tcPr>
        <w:p w14:paraId="4151337B" w14:textId="77777777" w:rsidR="005F7509" w:rsidRDefault="005F7509">
          <w:pPr>
            <w:pStyle w:val="Cabealho"/>
            <w:spacing w:before="80" w:after="20"/>
            <w:rPr>
              <w:rFonts w:ascii="Arial" w:hAnsi="Arial"/>
              <w:sz w:val="24"/>
            </w:rPr>
          </w:pPr>
        </w:p>
      </w:tc>
      <w:tc>
        <w:tcPr>
          <w:tcW w:w="709" w:type="dxa"/>
          <w:vAlign w:val="center"/>
        </w:tcPr>
        <w:p w14:paraId="6330C99A" w14:textId="77777777" w:rsidR="005F7509" w:rsidRDefault="005F7509">
          <w:pPr>
            <w:pStyle w:val="Cabealho"/>
            <w:spacing w:before="80" w:after="20"/>
            <w:jc w:val="both"/>
            <w:rPr>
              <w:rFonts w:ascii="QTAbbie" w:hAnsi="QTAbbie"/>
            </w:rPr>
          </w:pPr>
          <w:r>
            <w:rPr>
              <w:rFonts w:ascii="QTAbbie" w:hAnsi="QTAbbie"/>
            </w:rPr>
            <w:t>Data:</w:t>
          </w:r>
        </w:p>
      </w:tc>
      <w:tc>
        <w:tcPr>
          <w:tcW w:w="1276" w:type="dxa"/>
          <w:gridSpan w:val="2"/>
        </w:tcPr>
        <w:p w14:paraId="61B30391" w14:textId="77777777" w:rsidR="005F7509" w:rsidRDefault="005F7509">
          <w:pPr>
            <w:pStyle w:val="Cabealho"/>
            <w:spacing w:before="80" w:after="20"/>
            <w:jc w:val="both"/>
            <w:rPr>
              <w:rFonts w:ascii="Arial" w:hAnsi="Arial"/>
              <w:sz w:val="24"/>
            </w:rPr>
          </w:pPr>
        </w:p>
      </w:tc>
      <w:tc>
        <w:tcPr>
          <w:tcW w:w="709" w:type="dxa"/>
          <w:vAlign w:val="center"/>
        </w:tcPr>
        <w:p w14:paraId="2B9CBDB9" w14:textId="77777777" w:rsidR="005F7509" w:rsidRDefault="005F7509">
          <w:pPr>
            <w:pStyle w:val="Cabealho"/>
            <w:spacing w:before="80" w:after="20"/>
            <w:jc w:val="both"/>
            <w:rPr>
              <w:rFonts w:ascii="QTAbbie" w:hAnsi="QTAbbie"/>
            </w:rPr>
          </w:pPr>
          <w:r>
            <w:rPr>
              <w:rFonts w:ascii="QTAbbie" w:hAnsi="QTAbbie"/>
            </w:rPr>
            <w:t>Pág.:</w:t>
          </w:r>
        </w:p>
      </w:tc>
      <w:tc>
        <w:tcPr>
          <w:tcW w:w="1275" w:type="dxa"/>
          <w:vAlign w:val="bottom"/>
        </w:tcPr>
        <w:p w14:paraId="37273933" w14:textId="77777777" w:rsidR="005F7509" w:rsidRDefault="005F7509">
          <w:pPr>
            <w:pStyle w:val="Cabealho"/>
            <w:spacing w:before="80" w:after="2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/</w:t>
          </w:r>
        </w:p>
      </w:tc>
    </w:tr>
  </w:tbl>
  <w:p w14:paraId="4577D673" w14:textId="77777777" w:rsidR="005F7509" w:rsidRDefault="005F75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2pt;visibility:visible;mso-wrap-style:square" o:bullet="t">
        <v:imagedata r:id="rId1" o:title="Sem Título"/>
      </v:shape>
    </w:pict>
  </w:numPicBullet>
  <w:numPicBullet w:numPicBulletId="1">
    <w:pict>
      <v:shape id="_x0000_i1026" type="#_x0000_t75" style="width:15pt;height:14.4pt" o:bullet="t">
        <v:imagedata r:id="rId2" o:title="Sem Título"/>
      </v:shape>
    </w:pict>
  </w:numPicBullet>
  <w:abstractNum w:abstractNumId="0" w15:restartNumberingAfterBreak="0">
    <w:nsid w:val="032A7FF8"/>
    <w:multiLevelType w:val="singleLevel"/>
    <w:tmpl w:val="E31C6CC0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32"/>
      </w:rPr>
    </w:lvl>
  </w:abstractNum>
  <w:abstractNum w:abstractNumId="1" w15:restartNumberingAfterBreak="0">
    <w:nsid w:val="05F11F98"/>
    <w:multiLevelType w:val="singleLevel"/>
    <w:tmpl w:val="08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1043E8"/>
    <w:multiLevelType w:val="singleLevel"/>
    <w:tmpl w:val="A38A9130"/>
    <w:lvl w:ilvl="0">
      <w:start w:val="1"/>
      <w:numFmt w:val="lowerLetter"/>
      <w:lvlText w:val="%1)"/>
      <w:lvlJc w:val="left"/>
      <w:pPr>
        <w:tabs>
          <w:tab w:val="num" w:pos="660"/>
        </w:tabs>
        <w:ind w:left="660" w:hanging="360"/>
      </w:pPr>
      <w:rPr>
        <w:rFonts w:hint="default"/>
        <w:b w:val="0"/>
      </w:rPr>
    </w:lvl>
  </w:abstractNum>
  <w:abstractNum w:abstractNumId="3" w15:restartNumberingAfterBreak="0">
    <w:nsid w:val="07336102"/>
    <w:multiLevelType w:val="singleLevel"/>
    <w:tmpl w:val="6C72EA8E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</w:abstractNum>
  <w:abstractNum w:abstractNumId="4" w15:restartNumberingAfterBreak="0">
    <w:nsid w:val="18B80B75"/>
    <w:multiLevelType w:val="multilevel"/>
    <w:tmpl w:val="7B0A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C134D"/>
    <w:multiLevelType w:val="hybridMultilevel"/>
    <w:tmpl w:val="5C627B7A"/>
    <w:lvl w:ilvl="0" w:tplc="6844733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74C8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6A10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3A1A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C0E6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D29C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045D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FA5A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020B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C1B6524"/>
    <w:multiLevelType w:val="hybridMultilevel"/>
    <w:tmpl w:val="CE9A9474"/>
    <w:lvl w:ilvl="0" w:tplc="9C668BC8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/>
        <w:i w:val="0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431BD"/>
    <w:multiLevelType w:val="singleLevel"/>
    <w:tmpl w:val="F37EE5F2"/>
    <w:lvl w:ilvl="0">
      <w:start w:val="1"/>
      <w:numFmt w:val="bullet"/>
      <w:lvlText w:val="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8" w15:restartNumberingAfterBreak="0">
    <w:nsid w:val="1CE1119E"/>
    <w:multiLevelType w:val="singleLevel"/>
    <w:tmpl w:val="93EC408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</w:abstractNum>
  <w:abstractNum w:abstractNumId="9" w15:restartNumberingAfterBreak="0">
    <w:nsid w:val="1D9F1D1E"/>
    <w:multiLevelType w:val="hybridMultilevel"/>
    <w:tmpl w:val="5BA4FE88"/>
    <w:lvl w:ilvl="0" w:tplc="9C668BC8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/>
        <w:i w:val="0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05747"/>
    <w:multiLevelType w:val="singleLevel"/>
    <w:tmpl w:val="8E303D8A"/>
    <w:lvl w:ilvl="0">
      <w:start w:val="1"/>
      <w:numFmt w:val="bullet"/>
      <w:lvlText w:val="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11" w15:restartNumberingAfterBreak="0">
    <w:nsid w:val="1E816209"/>
    <w:multiLevelType w:val="hybridMultilevel"/>
    <w:tmpl w:val="81147D2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F52C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1800" w:hanging="360"/>
      </w:pPr>
      <w:rPr>
        <w:rFonts w:ascii="Symbol" w:hAnsi="Symbol" w:hint="default"/>
        <w:sz w:val="22"/>
      </w:rPr>
    </w:lvl>
  </w:abstractNum>
  <w:abstractNum w:abstractNumId="13" w15:restartNumberingAfterBreak="0">
    <w:nsid w:val="24A62492"/>
    <w:multiLevelType w:val="hybridMultilevel"/>
    <w:tmpl w:val="4872C5A4"/>
    <w:lvl w:ilvl="0" w:tplc="3404EA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41AED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A413FD8"/>
    <w:multiLevelType w:val="singleLevel"/>
    <w:tmpl w:val="A3BAA278"/>
    <w:lvl w:ilvl="0">
      <w:start w:val="1"/>
      <w:numFmt w:val="bullet"/>
      <w:lvlText w:val="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16" w15:restartNumberingAfterBreak="0">
    <w:nsid w:val="2E8D146B"/>
    <w:multiLevelType w:val="singleLevel"/>
    <w:tmpl w:val="23306CF4"/>
    <w:lvl w:ilvl="0">
      <w:start w:val="1"/>
      <w:numFmt w:val="bullet"/>
      <w:lvlText w:val="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17" w15:restartNumberingAfterBreak="0">
    <w:nsid w:val="2FE92D64"/>
    <w:multiLevelType w:val="singleLevel"/>
    <w:tmpl w:val="E31C6CC0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32"/>
      </w:rPr>
    </w:lvl>
  </w:abstractNum>
  <w:abstractNum w:abstractNumId="18" w15:restartNumberingAfterBreak="0">
    <w:nsid w:val="323C72DB"/>
    <w:multiLevelType w:val="singleLevel"/>
    <w:tmpl w:val="E31C6CC0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32"/>
      </w:rPr>
    </w:lvl>
  </w:abstractNum>
  <w:abstractNum w:abstractNumId="19" w15:restartNumberingAfterBreak="0">
    <w:nsid w:val="3806008B"/>
    <w:multiLevelType w:val="multilevel"/>
    <w:tmpl w:val="E33AB2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8060306"/>
    <w:multiLevelType w:val="singleLevel"/>
    <w:tmpl w:val="C15A4138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21" w15:restartNumberingAfterBreak="0">
    <w:nsid w:val="38B660AE"/>
    <w:multiLevelType w:val="singleLevel"/>
    <w:tmpl w:val="7966CBBC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22" w15:restartNumberingAfterBreak="0">
    <w:nsid w:val="39123895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3CF5345E"/>
    <w:multiLevelType w:val="singleLevel"/>
    <w:tmpl w:val="5DF849A4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24" w15:restartNumberingAfterBreak="0">
    <w:nsid w:val="3FCF28FE"/>
    <w:multiLevelType w:val="singleLevel"/>
    <w:tmpl w:val="278C7BD0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25" w15:restartNumberingAfterBreak="0">
    <w:nsid w:val="414063B1"/>
    <w:multiLevelType w:val="multilevel"/>
    <w:tmpl w:val="B90C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9A04FA"/>
    <w:multiLevelType w:val="singleLevel"/>
    <w:tmpl w:val="0DFE0EA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 w15:restartNumberingAfterBreak="0">
    <w:nsid w:val="444834C8"/>
    <w:multiLevelType w:val="singleLevel"/>
    <w:tmpl w:val="C1125D4C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28" w15:restartNumberingAfterBreak="0">
    <w:nsid w:val="448B56E3"/>
    <w:multiLevelType w:val="singleLevel"/>
    <w:tmpl w:val="98B6F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</w:abstractNum>
  <w:abstractNum w:abstractNumId="29" w15:restartNumberingAfterBreak="0">
    <w:nsid w:val="456C14C6"/>
    <w:multiLevelType w:val="hybridMultilevel"/>
    <w:tmpl w:val="479ED698"/>
    <w:lvl w:ilvl="0" w:tplc="9C668BC8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/>
        <w:i w:val="0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3514DE"/>
    <w:multiLevelType w:val="hybridMultilevel"/>
    <w:tmpl w:val="8B54A706"/>
    <w:lvl w:ilvl="0" w:tplc="0816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1" w15:restartNumberingAfterBreak="0">
    <w:nsid w:val="49B444E5"/>
    <w:multiLevelType w:val="singleLevel"/>
    <w:tmpl w:val="EBF477C0"/>
    <w:lvl w:ilvl="0">
      <w:start w:val="1"/>
      <w:numFmt w:val="bullet"/>
      <w:lvlText w:val="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32" w15:restartNumberingAfterBreak="0">
    <w:nsid w:val="4B6C2EA8"/>
    <w:multiLevelType w:val="singleLevel"/>
    <w:tmpl w:val="0B0AFB7E"/>
    <w:lvl w:ilvl="0">
      <w:start w:val="1"/>
      <w:numFmt w:val="bullet"/>
      <w:lvlText w:val="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33" w15:restartNumberingAfterBreak="0">
    <w:nsid w:val="4BA831B6"/>
    <w:multiLevelType w:val="multilevel"/>
    <w:tmpl w:val="B79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8520F"/>
    <w:multiLevelType w:val="singleLevel"/>
    <w:tmpl w:val="45486EE4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35" w15:restartNumberingAfterBreak="0">
    <w:nsid w:val="4D822A71"/>
    <w:multiLevelType w:val="singleLevel"/>
    <w:tmpl w:val="08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4E236CD9"/>
    <w:multiLevelType w:val="multilevel"/>
    <w:tmpl w:val="301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60757"/>
    <w:multiLevelType w:val="singleLevel"/>
    <w:tmpl w:val="6D642A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</w:abstractNum>
  <w:abstractNum w:abstractNumId="38" w15:restartNumberingAfterBreak="0">
    <w:nsid w:val="4F5075FB"/>
    <w:multiLevelType w:val="singleLevel"/>
    <w:tmpl w:val="08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9" w15:restartNumberingAfterBreak="0">
    <w:nsid w:val="509B2212"/>
    <w:multiLevelType w:val="hybridMultilevel"/>
    <w:tmpl w:val="9542AD8C"/>
    <w:lvl w:ilvl="0" w:tplc="94109FB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457652A"/>
    <w:multiLevelType w:val="hybridMultilevel"/>
    <w:tmpl w:val="95A68452"/>
    <w:lvl w:ilvl="0" w:tplc="9C668BC8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/>
        <w:i w:val="0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7D780F"/>
    <w:multiLevelType w:val="singleLevel"/>
    <w:tmpl w:val="222A1436"/>
    <w:lvl w:ilvl="0">
      <w:start w:val="1"/>
      <w:numFmt w:val="bullet"/>
      <w:lvlText w:val=""/>
      <w:lvlJc w:val="left"/>
      <w:pPr>
        <w:tabs>
          <w:tab w:val="num" w:pos="587"/>
        </w:tabs>
        <w:ind w:left="360" w:hanging="133"/>
      </w:pPr>
      <w:rPr>
        <w:rFonts w:ascii="Wingdings" w:hAnsi="Wingdings" w:hint="default"/>
        <w:sz w:val="28"/>
      </w:rPr>
    </w:lvl>
  </w:abstractNum>
  <w:abstractNum w:abstractNumId="42" w15:restartNumberingAfterBreak="0">
    <w:nsid w:val="55EB65B3"/>
    <w:multiLevelType w:val="singleLevel"/>
    <w:tmpl w:val="D55E0F1A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43" w15:restartNumberingAfterBreak="0">
    <w:nsid w:val="56E55330"/>
    <w:multiLevelType w:val="hybridMultilevel"/>
    <w:tmpl w:val="7A9050E8"/>
    <w:lvl w:ilvl="0" w:tplc="8B3643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5A110FD6"/>
    <w:multiLevelType w:val="multilevel"/>
    <w:tmpl w:val="735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3A18B6"/>
    <w:multiLevelType w:val="hybridMultilevel"/>
    <w:tmpl w:val="87D8CC2E"/>
    <w:lvl w:ilvl="0" w:tplc="94109F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EE3C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4A39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F66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288C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047A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C4CB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0634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D2DC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6" w15:restartNumberingAfterBreak="0">
    <w:nsid w:val="5EBF1868"/>
    <w:multiLevelType w:val="singleLevel"/>
    <w:tmpl w:val="BF942564"/>
    <w:lvl w:ilvl="0">
      <w:start w:val="1"/>
      <w:numFmt w:val="bullet"/>
      <w:lvlText w:val=""/>
      <w:lvlJc w:val="left"/>
      <w:pPr>
        <w:tabs>
          <w:tab w:val="num" w:pos="473"/>
        </w:tabs>
        <w:ind w:left="360" w:hanging="247"/>
      </w:pPr>
      <w:rPr>
        <w:rFonts w:ascii="Wingdings" w:hAnsi="Wingdings" w:hint="default"/>
        <w:sz w:val="28"/>
      </w:rPr>
    </w:lvl>
  </w:abstractNum>
  <w:abstractNum w:abstractNumId="47" w15:restartNumberingAfterBreak="0">
    <w:nsid w:val="620D5F0B"/>
    <w:multiLevelType w:val="singleLevel"/>
    <w:tmpl w:val="6C72EA8E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</w:abstractNum>
  <w:abstractNum w:abstractNumId="48" w15:restartNumberingAfterBreak="0">
    <w:nsid w:val="662C6819"/>
    <w:multiLevelType w:val="singleLevel"/>
    <w:tmpl w:val="08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9" w15:restartNumberingAfterBreak="0">
    <w:nsid w:val="6AB15C3A"/>
    <w:multiLevelType w:val="singleLevel"/>
    <w:tmpl w:val="4DF403AA"/>
    <w:lvl w:ilvl="0">
      <w:start w:val="1"/>
      <w:numFmt w:val="bullet"/>
      <w:lvlText w:val=""/>
      <w:lvlJc w:val="left"/>
      <w:pPr>
        <w:tabs>
          <w:tab w:val="num" w:pos="757"/>
        </w:tabs>
        <w:ind w:left="360" w:firstLine="37"/>
      </w:pPr>
      <w:rPr>
        <w:rFonts w:ascii="Wingdings" w:hAnsi="Wingdings" w:hint="default"/>
        <w:sz w:val="28"/>
      </w:rPr>
    </w:lvl>
  </w:abstractNum>
  <w:abstractNum w:abstractNumId="50" w15:restartNumberingAfterBreak="0">
    <w:nsid w:val="6BE219DA"/>
    <w:multiLevelType w:val="singleLevel"/>
    <w:tmpl w:val="6C72EA8E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</w:abstractNum>
  <w:abstractNum w:abstractNumId="51" w15:restartNumberingAfterBreak="0">
    <w:nsid w:val="6CF000B1"/>
    <w:multiLevelType w:val="singleLevel"/>
    <w:tmpl w:val="79BCC680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52" w15:restartNumberingAfterBreak="0">
    <w:nsid w:val="6E3A6486"/>
    <w:multiLevelType w:val="hybridMultilevel"/>
    <w:tmpl w:val="3A9E42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2547BC"/>
    <w:multiLevelType w:val="hybridMultilevel"/>
    <w:tmpl w:val="87EE503C"/>
    <w:lvl w:ilvl="0" w:tplc="0816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4" w15:restartNumberingAfterBreak="0">
    <w:nsid w:val="76266D63"/>
    <w:multiLevelType w:val="singleLevel"/>
    <w:tmpl w:val="EF5A139E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55" w15:restartNumberingAfterBreak="0">
    <w:nsid w:val="79980F2C"/>
    <w:multiLevelType w:val="singleLevel"/>
    <w:tmpl w:val="5CC0CC4C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56" w15:restartNumberingAfterBreak="0">
    <w:nsid w:val="799F106A"/>
    <w:multiLevelType w:val="singleLevel"/>
    <w:tmpl w:val="00A4CE74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57" w15:restartNumberingAfterBreak="0">
    <w:nsid w:val="7A6422DE"/>
    <w:multiLevelType w:val="multilevel"/>
    <w:tmpl w:val="B25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E611A2"/>
    <w:multiLevelType w:val="multilevel"/>
    <w:tmpl w:val="4BE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26542"/>
    <w:multiLevelType w:val="hybridMultilevel"/>
    <w:tmpl w:val="AEE64BD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6405056">
    <w:abstractNumId w:val="26"/>
  </w:num>
  <w:num w:numId="2" w16cid:durableId="1732802141">
    <w:abstractNumId w:val="12"/>
  </w:num>
  <w:num w:numId="3" w16cid:durableId="73742315">
    <w:abstractNumId w:val="14"/>
  </w:num>
  <w:num w:numId="4" w16cid:durableId="122967573">
    <w:abstractNumId w:val="42"/>
  </w:num>
  <w:num w:numId="5" w16cid:durableId="502284605">
    <w:abstractNumId w:val="22"/>
  </w:num>
  <w:num w:numId="6" w16cid:durableId="1722705684">
    <w:abstractNumId w:val="54"/>
  </w:num>
  <w:num w:numId="7" w16cid:durableId="1362247384">
    <w:abstractNumId w:val="23"/>
  </w:num>
  <w:num w:numId="8" w16cid:durableId="1028026724">
    <w:abstractNumId w:val="55"/>
  </w:num>
  <w:num w:numId="9" w16cid:durableId="935284958">
    <w:abstractNumId w:val="3"/>
  </w:num>
  <w:num w:numId="10" w16cid:durableId="29691923">
    <w:abstractNumId w:val="47"/>
  </w:num>
  <w:num w:numId="11" w16cid:durableId="1505972586">
    <w:abstractNumId w:val="50"/>
  </w:num>
  <w:num w:numId="12" w16cid:durableId="390085222">
    <w:abstractNumId w:val="17"/>
  </w:num>
  <w:num w:numId="13" w16cid:durableId="423693723">
    <w:abstractNumId w:val="0"/>
  </w:num>
  <w:num w:numId="14" w16cid:durableId="2028557679">
    <w:abstractNumId w:val="18"/>
  </w:num>
  <w:num w:numId="15" w16cid:durableId="317343808">
    <w:abstractNumId w:val="28"/>
  </w:num>
  <w:num w:numId="16" w16cid:durableId="887570216">
    <w:abstractNumId w:val="24"/>
  </w:num>
  <w:num w:numId="17" w16cid:durableId="1347827338">
    <w:abstractNumId w:val="37"/>
  </w:num>
  <w:num w:numId="18" w16cid:durableId="187761561">
    <w:abstractNumId w:val="56"/>
  </w:num>
  <w:num w:numId="19" w16cid:durableId="892540714">
    <w:abstractNumId w:val="8"/>
  </w:num>
  <w:num w:numId="20" w16cid:durableId="1308558853">
    <w:abstractNumId w:val="1"/>
  </w:num>
  <w:num w:numId="21" w16cid:durableId="2146389571">
    <w:abstractNumId w:val="38"/>
  </w:num>
  <w:num w:numId="22" w16cid:durableId="332146365">
    <w:abstractNumId w:val="48"/>
  </w:num>
  <w:num w:numId="23" w16cid:durableId="893151808">
    <w:abstractNumId w:val="35"/>
  </w:num>
  <w:num w:numId="24" w16cid:durableId="1299341908">
    <w:abstractNumId w:val="2"/>
  </w:num>
  <w:num w:numId="25" w16cid:durableId="86200115">
    <w:abstractNumId w:val="46"/>
  </w:num>
  <w:num w:numId="26" w16cid:durableId="7827909">
    <w:abstractNumId w:val="41"/>
  </w:num>
  <w:num w:numId="27" w16cid:durableId="1965648911">
    <w:abstractNumId w:val="49"/>
  </w:num>
  <w:num w:numId="28" w16cid:durableId="411705751">
    <w:abstractNumId w:val="27"/>
  </w:num>
  <w:num w:numId="29" w16cid:durableId="997616351">
    <w:abstractNumId w:val="16"/>
  </w:num>
  <w:num w:numId="30" w16cid:durableId="1388140595">
    <w:abstractNumId w:val="7"/>
  </w:num>
  <w:num w:numId="31" w16cid:durableId="1985429607">
    <w:abstractNumId w:val="20"/>
  </w:num>
  <w:num w:numId="32" w16cid:durableId="1359812824">
    <w:abstractNumId w:val="34"/>
  </w:num>
  <w:num w:numId="33" w16cid:durableId="958530460">
    <w:abstractNumId w:val="15"/>
  </w:num>
  <w:num w:numId="34" w16cid:durableId="1912234781">
    <w:abstractNumId w:val="31"/>
  </w:num>
  <w:num w:numId="35" w16cid:durableId="1184175534">
    <w:abstractNumId w:val="21"/>
  </w:num>
  <w:num w:numId="36" w16cid:durableId="1848520709">
    <w:abstractNumId w:val="51"/>
  </w:num>
  <w:num w:numId="37" w16cid:durableId="1678459950">
    <w:abstractNumId w:val="10"/>
  </w:num>
  <w:num w:numId="38" w16cid:durableId="1357150945">
    <w:abstractNumId w:val="32"/>
  </w:num>
  <w:num w:numId="39" w16cid:durableId="1703902034">
    <w:abstractNumId w:val="19"/>
  </w:num>
  <w:num w:numId="40" w16cid:durableId="633288670">
    <w:abstractNumId w:val="13"/>
  </w:num>
  <w:num w:numId="41" w16cid:durableId="1420833508">
    <w:abstractNumId w:val="6"/>
  </w:num>
  <w:num w:numId="42" w16cid:durableId="367150056">
    <w:abstractNumId w:val="29"/>
  </w:num>
  <w:num w:numId="43" w16cid:durableId="1259679692">
    <w:abstractNumId w:val="40"/>
  </w:num>
  <w:num w:numId="44" w16cid:durableId="935987043">
    <w:abstractNumId w:val="9"/>
  </w:num>
  <w:num w:numId="45" w16cid:durableId="665018563">
    <w:abstractNumId w:val="30"/>
  </w:num>
  <w:num w:numId="46" w16cid:durableId="2093355372">
    <w:abstractNumId w:val="53"/>
  </w:num>
  <w:num w:numId="47" w16cid:durableId="1933587047">
    <w:abstractNumId w:val="45"/>
  </w:num>
  <w:num w:numId="48" w16cid:durableId="2102069741">
    <w:abstractNumId w:val="39"/>
  </w:num>
  <w:num w:numId="49" w16cid:durableId="1759212392">
    <w:abstractNumId w:val="59"/>
  </w:num>
  <w:num w:numId="50" w16cid:durableId="1602028828">
    <w:abstractNumId w:val="5"/>
  </w:num>
  <w:num w:numId="51" w16cid:durableId="874586368">
    <w:abstractNumId w:val="43"/>
  </w:num>
  <w:num w:numId="52" w16cid:durableId="396435545">
    <w:abstractNumId w:val="11"/>
  </w:num>
  <w:num w:numId="53" w16cid:durableId="1822425985">
    <w:abstractNumId w:val="52"/>
  </w:num>
  <w:num w:numId="54" w16cid:durableId="41058281">
    <w:abstractNumId w:val="33"/>
  </w:num>
  <w:num w:numId="55" w16cid:durableId="952321300">
    <w:abstractNumId w:val="25"/>
  </w:num>
  <w:num w:numId="56" w16cid:durableId="687022256">
    <w:abstractNumId w:val="57"/>
  </w:num>
  <w:num w:numId="57" w16cid:durableId="1121798502">
    <w:abstractNumId w:val="36"/>
  </w:num>
  <w:num w:numId="58" w16cid:durableId="792790744">
    <w:abstractNumId w:val="44"/>
  </w:num>
  <w:num w:numId="59" w16cid:durableId="77095727">
    <w:abstractNumId w:val="58"/>
  </w:num>
  <w:num w:numId="60" w16cid:durableId="945038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8DB"/>
    <w:rsid w:val="000060E2"/>
    <w:rsid w:val="000237A7"/>
    <w:rsid w:val="00033BAB"/>
    <w:rsid w:val="00042E15"/>
    <w:rsid w:val="000A3CC7"/>
    <w:rsid w:val="000A746D"/>
    <w:rsid w:val="000B1424"/>
    <w:rsid w:val="000B7F09"/>
    <w:rsid w:val="000D4C54"/>
    <w:rsid w:val="000D4D0C"/>
    <w:rsid w:val="000E6E31"/>
    <w:rsid w:val="00162A2F"/>
    <w:rsid w:val="001B7CBC"/>
    <w:rsid w:val="001D3F22"/>
    <w:rsid w:val="001D5997"/>
    <w:rsid w:val="0023076A"/>
    <w:rsid w:val="00235714"/>
    <w:rsid w:val="00261368"/>
    <w:rsid w:val="0030173E"/>
    <w:rsid w:val="003248FB"/>
    <w:rsid w:val="00324E20"/>
    <w:rsid w:val="00330062"/>
    <w:rsid w:val="00335B9C"/>
    <w:rsid w:val="00351694"/>
    <w:rsid w:val="00365B48"/>
    <w:rsid w:val="00381C07"/>
    <w:rsid w:val="003A3D67"/>
    <w:rsid w:val="003B6115"/>
    <w:rsid w:val="003C3F99"/>
    <w:rsid w:val="003F6842"/>
    <w:rsid w:val="003F7AAF"/>
    <w:rsid w:val="00414805"/>
    <w:rsid w:val="00422794"/>
    <w:rsid w:val="004260B1"/>
    <w:rsid w:val="0046418A"/>
    <w:rsid w:val="00495A96"/>
    <w:rsid w:val="004B7DF5"/>
    <w:rsid w:val="004E39B7"/>
    <w:rsid w:val="004E67A8"/>
    <w:rsid w:val="00503B2F"/>
    <w:rsid w:val="0051769D"/>
    <w:rsid w:val="00525D82"/>
    <w:rsid w:val="00551D9F"/>
    <w:rsid w:val="005565E6"/>
    <w:rsid w:val="00566354"/>
    <w:rsid w:val="0057045A"/>
    <w:rsid w:val="005712C2"/>
    <w:rsid w:val="005A3F29"/>
    <w:rsid w:val="005D42D8"/>
    <w:rsid w:val="005D48CE"/>
    <w:rsid w:val="005F7509"/>
    <w:rsid w:val="005F7FA1"/>
    <w:rsid w:val="00632DEE"/>
    <w:rsid w:val="00644C33"/>
    <w:rsid w:val="00650E79"/>
    <w:rsid w:val="00653F88"/>
    <w:rsid w:val="00660BDD"/>
    <w:rsid w:val="006847E0"/>
    <w:rsid w:val="006C7122"/>
    <w:rsid w:val="006C73AE"/>
    <w:rsid w:val="006D4B67"/>
    <w:rsid w:val="006F3A6D"/>
    <w:rsid w:val="00704B0A"/>
    <w:rsid w:val="007278C2"/>
    <w:rsid w:val="00730DC5"/>
    <w:rsid w:val="007423CA"/>
    <w:rsid w:val="007459A3"/>
    <w:rsid w:val="007510C3"/>
    <w:rsid w:val="00763794"/>
    <w:rsid w:val="00772439"/>
    <w:rsid w:val="007A6524"/>
    <w:rsid w:val="007B51AC"/>
    <w:rsid w:val="007D7EF8"/>
    <w:rsid w:val="00811103"/>
    <w:rsid w:val="00825BE9"/>
    <w:rsid w:val="0083796D"/>
    <w:rsid w:val="00842EC3"/>
    <w:rsid w:val="00864122"/>
    <w:rsid w:val="0086745D"/>
    <w:rsid w:val="0087014C"/>
    <w:rsid w:val="0088467E"/>
    <w:rsid w:val="00892E4E"/>
    <w:rsid w:val="008D3A0F"/>
    <w:rsid w:val="008D6C78"/>
    <w:rsid w:val="00901696"/>
    <w:rsid w:val="00927AB0"/>
    <w:rsid w:val="00946C83"/>
    <w:rsid w:val="0095138A"/>
    <w:rsid w:val="009558DB"/>
    <w:rsid w:val="0096021A"/>
    <w:rsid w:val="009B3138"/>
    <w:rsid w:val="009B43AB"/>
    <w:rsid w:val="009B7FC1"/>
    <w:rsid w:val="009C4320"/>
    <w:rsid w:val="009D6571"/>
    <w:rsid w:val="00A15C59"/>
    <w:rsid w:val="00A40E1A"/>
    <w:rsid w:val="00A80E03"/>
    <w:rsid w:val="00AE339D"/>
    <w:rsid w:val="00AF5A91"/>
    <w:rsid w:val="00B262AE"/>
    <w:rsid w:val="00B353E2"/>
    <w:rsid w:val="00B4618A"/>
    <w:rsid w:val="00B4776D"/>
    <w:rsid w:val="00B50B45"/>
    <w:rsid w:val="00B52528"/>
    <w:rsid w:val="00B57974"/>
    <w:rsid w:val="00B637EF"/>
    <w:rsid w:val="00B63B08"/>
    <w:rsid w:val="00B80DD9"/>
    <w:rsid w:val="00B82D14"/>
    <w:rsid w:val="00B83D31"/>
    <w:rsid w:val="00B9078B"/>
    <w:rsid w:val="00BA1D2F"/>
    <w:rsid w:val="00BB343E"/>
    <w:rsid w:val="00BB40AB"/>
    <w:rsid w:val="00BD0169"/>
    <w:rsid w:val="00C02BC6"/>
    <w:rsid w:val="00C10D1E"/>
    <w:rsid w:val="00C15445"/>
    <w:rsid w:val="00C26C75"/>
    <w:rsid w:val="00C455E6"/>
    <w:rsid w:val="00C46E29"/>
    <w:rsid w:val="00C701E2"/>
    <w:rsid w:val="00C77265"/>
    <w:rsid w:val="00C87966"/>
    <w:rsid w:val="00CC7E83"/>
    <w:rsid w:val="00CE5F6F"/>
    <w:rsid w:val="00D06173"/>
    <w:rsid w:val="00D15A42"/>
    <w:rsid w:val="00D7326A"/>
    <w:rsid w:val="00D8621D"/>
    <w:rsid w:val="00D9390D"/>
    <w:rsid w:val="00DB6470"/>
    <w:rsid w:val="00DE5B6E"/>
    <w:rsid w:val="00E01E21"/>
    <w:rsid w:val="00E16E14"/>
    <w:rsid w:val="00E22284"/>
    <w:rsid w:val="00E761B1"/>
    <w:rsid w:val="00E86796"/>
    <w:rsid w:val="00E87ED9"/>
    <w:rsid w:val="00E95E80"/>
    <w:rsid w:val="00EA1002"/>
    <w:rsid w:val="00EE1711"/>
    <w:rsid w:val="00EE4C3A"/>
    <w:rsid w:val="00F04FF5"/>
    <w:rsid w:val="00F605A6"/>
    <w:rsid w:val="00F7568B"/>
    <w:rsid w:val="00F859A8"/>
    <w:rsid w:val="00F967EC"/>
    <w:rsid w:val="00F97EF5"/>
    <w:rsid w:val="00FC3915"/>
    <w:rsid w:val="00FE761F"/>
    <w:rsid w:val="0694DEE7"/>
    <w:rsid w:val="1540EFF1"/>
    <w:rsid w:val="29FE9ABD"/>
    <w:rsid w:val="4306489E"/>
    <w:rsid w:val="6AED9029"/>
    <w:rsid w:val="7EC78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941C38"/>
  <w15:docId w15:val="{392C597F-08A1-46BC-94AB-E94578C0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01E21"/>
    <w:pPr>
      <w:keepNext/>
      <w:keepLines/>
      <w:spacing w:before="240" w:line="360" w:lineRule="auto"/>
      <w:jc w:val="both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ter"/>
    <w:qFormat/>
    <w:rsid w:val="005F75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semiHidden/>
    <w:unhideWhenUsed/>
    <w:qFormat/>
    <w:rsid w:val="000A3C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pPr>
      <w:keepNext/>
      <w:outlineLvl w:val="0"/>
    </w:pPr>
    <w:rPr>
      <w:rFonts w:ascii="Arial" w:hAnsi="Arial"/>
      <w:b/>
      <w:sz w:val="32"/>
    </w:rPr>
  </w:style>
  <w:style w:type="paragraph" w:customStyle="1" w:styleId="Ttulo21">
    <w:name w:val="Título 21"/>
    <w:basedOn w:val="Normal"/>
    <w:next w:val="Normal"/>
    <w:qFormat/>
    <w:pPr>
      <w:keepNext/>
      <w:outlineLvl w:val="1"/>
    </w:pPr>
    <w:rPr>
      <w:rFonts w:ascii="Arial" w:hAnsi="Arial"/>
      <w:sz w:val="24"/>
    </w:rPr>
  </w:style>
  <w:style w:type="paragraph" w:customStyle="1" w:styleId="Ttulo41">
    <w:name w:val="Título 41"/>
    <w:basedOn w:val="Normal"/>
    <w:next w:val="Normal"/>
    <w:qFormat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Cabealho">
    <w:name w:val="header"/>
    <w:basedOn w:val="Normal"/>
    <w:link w:val="CabealhoCarter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</w:style>
  <w:style w:type="paragraph" w:styleId="Textodebalo">
    <w:name w:val="Balloon Text"/>
    <w:basedOn w:val="Normal"/>
    <w:semiHidden/>
    <w:rsid w:val="00FE761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D0169"/>
    <w:pPr>
      <w:spacing w:before="100" w:beforeAutospacing="1" w:after="100" w:afterAutospacing="1"/>
    </w:pPr>
    <w:rPr>
      <w:sz w:val="24"/>
      <w:szCs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locked/>
    <w:rsid w:val="00AF5A91"/>
  </w:style>
  <w:style w:type="character" w:styleId="Forte">
    <w:name w:val="Strong"/>
    <w:basedOn w:val="Tipodeletrapredefinidodopargrafo"/>
    <w:qFormat/>
    <w:rsid w:val="00261368"/>
    <w:rPr>
      <w:b/>
      <w:bCs/>
    </w:rPr>
  </w:style>
  <w:style w:type="paragraph" w:styleId="PargrafodaLista">
    <w:name w:val="List Paragraph"/>
    <w:basedOn w:val="Normal"/>
    <w:uiPriority w:val="34"/>
    <w:qFormat/>
    <w:rsid w:val="00811103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E01E2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styleId="Hiperligao">
    <w:name w:val="Hyperlink"/>
    <w:basedOn w:val="Tipodeletrapredefinidodopargrafo"/>
    <w:uiPriority w:val="99"/>
    <w:unhideWhenUsed/>
    <w:rsid w:val="00946C83"/>
    <w:rPr>
      <w:color w:val="0000FF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46C83"/>
    <w:pPr>
      <w:spacing w:line="259" w:lineRule="auto"/>
      <w:jc w:val="left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946C83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nfase">
    <w:name w:val="Emphasis"/>
    <w:basedOn w:val="Tipodeletrapredefinidodopargrafo"/>
    <w:qFormat/>
    <w:rsid w:val="007459A3"/>
    <w:rPr>
      <w:i/>
      <w:iCs/>
    </w:rPr>
  </w:style>
  <w:style w:type="character" w:styleId="Hiperligaovisitada">
    <w:name w:val="FollowedHyperlink"/>
    <w:basedOn w:val="Tipodeletrapredefinidodopargrafo"/>
    <w:semiHidden/>
    <w:unhideWhenUsed/>
    <w:rsid w:val="00704B0A"/>
    <w:rPr>
      <w:color w:val="800080" w:themeColor="followedHyperlink"/>
      <w:u w:val="single"/>
    </w:rPr>
  </w:style>
  <w:style w:type="character" w:customStyle="1" w:styleId="Ttulo2Carter">
    <w:name w:val="Título 2 Caráter"/>
    <w:basedOn w:val="Tipodeletrapredefinidodopargrafo"/>
    <w:link w:val="Ttulo2"/>
    <w:rsid w:val="005F75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dice2">
    <w:name w:val="toc 2"/>
    <w:basedOn w:val="Normal"/>
    <w:next w:val="Normal"/>
    <w:autoRedefine/>
    <w:uiPriority w:val="39"/>
    <w:unhideWhenUsed/>
    <w:rsid w:val="005F7509"/>
    <w:pPr>
      <w:spacing w:after="100"/>
      <w:ind w:left="20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F04FF5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semiHidden/>
    <w:rsid w:val="000A3C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eader" Target="head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3.xml"/><Relationship Id="rId8" Type="http://schemas.openxmlformats.org/officeDocument/2006/relationships/webSettings" Target="web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raga\CFPB\Cursos\Turmas%20em%20funcionamento\02-Disk%20Cursos\Disk%20novos%20logos-2015\Disk%20EFA-set2015\Docs.%20PRA\Modelo%20a%20usar%20nas%20reflex&#245;es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0c3485-2949-471c-b291-d3a4e18c8924">
      <Terms xmlns="http://schemas.microsoft.com/office/infopath/2007/PartnerControls"/>
    </lcf76f155ced4ddcb4097134ff3c332f>
    <TaxCatchAll xmlns="699c71c0-c978-4398-9486-58e9e6675ed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54DF0687CE7F4CB53F5F0A034A462F" ma:contentTypeVersion="11" ma:contentTypeDescription="Criar um novo documento." ma:contentTypeScope="" ma:versionID="847aec2c21cec20508d477454154c842">
  <xsd:schema xmlns:xsd="http://www.w3.org/2001/XMLSchema" xmlns:xs="http://www.w3.org/2001/XMLSchema" xmlns:p="http://schemas.microsoft.com/office/2006/metadata/properties" xmlns:ns2="5d0c3485-2949-471c-b291-d3a4e18c8924" xmlns:ns3="699c71c0-c978-4398-9486-58e9e6675ed3" targetNamespace="http://schemas.microsoft.com/office/2006/metadata/properties" ma:root="true" ma:fieldsID="daf93080bdfc1b6243c48c13f8142543" ns2:_="" ns3:_="">
    <xsd:import namespace="5d0c3485-2949-471c-b291-d3a4e18c8924"/>
    <xsd:import namespace="699c71c0-c978-4398-9486-58e9e6675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c3485-2949-471c-b291-d3a4e18c8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9c71c0-c978-4398-9486-58e9e6675e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6e36a0b-f749-42fa-90b9-9beb3fb149b6}" ma:internalName="TaxCatchAll" ma:showField="CatchAllData" ma:web="699c71c0-c978-4398-9486-58e9e6675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703225-6D40-412C-A6DF-1D75D778E70E}">
  <ds:schemaRefs>
    <ds:schemaRef ds:uri="http://schemas.microsoft.com/office/2006/metadata/properties"/>
    <ds:schemaRef ds:uri="http://schemas.microsoft.com/office/infopath/2007/PartnerControls"/>
    <ds:schemaRef ds:uri="5d0c3485-2949-471c-b291-d3a4e18c8924"/>
    <ds:schemaRef ds:uri="699c71c0-c978-4398-9486-58e9e6675ed3"/>
  </ds:schemaRefs>
</ds:datastoreItem>
</file>

<file path=customXml/itemProps2.xml><?xml version="1.0" encoding="utf-8"?>
<ds:datastoreItem xmlns:ds="http://schemas.openxmlformats.org/officeDocument/2006/customXml" ds:itemID="{ACBF2FB7-2A7F-40DF-963F-85FAEDEA3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0c3485-2949-471c-b291-d3a4e18c8924"/>
    <ds:schemaRef ds:uri="699c71c0-c978-4398-9486-58e9e6675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65B514-6C13-46A9-89B3-0034224D33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9A12D7-0CD2-4D77-B6CC-D2ED54197F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a usar nas reflexões</Template>
  <TotalTime>544</TotalTime>
  <Pages>22</Pages>
  <Words>1358</Words>
  <Characters>7268</Characters>
  <Application>Microsoft Office Word</Application>
  <DocSecurity>0</DocSecurity>
  <Lines>220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FICHA TÉCNICA</vt:lpstr>
    </vt:vector>
  </TitlesOfParts>
  <Company>Hewlett-Packard</Company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FICHA TÉCNICA</dc:title>
  <dc:subject>INFORMÁTICA 9</dc:subject>
  <dc:creator>Administrador</dc:creator>
  <cp:lastModifiedBy>Matheus Guedes</cp:lastModifiedBy>
  <cp:revision>8</cp:revision>
  <cp:lastPrinted>2020-06-29T00:22:00Z</cp:lastPrinted>
  <dcterms:created xsi:type="dcterms:W3CDTF">2026-02-08T00:07:00Z</dcterms:created>
  <dcterms:modified xsi:type="dcterms:W3CDTF">2026-02-09T20:43:00Z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0x0101005B54DF0687CE7F4CB53F5F0A034A462F</vt:lpwstr>
  </property>
  <property fmtid="{D5CDD505-2E9C-101B-9397-08002B2CF9AE}" pid="3" name="MediaServiceImageTags">
    <vt:lpwstr/>
  </property>
</Properties>
</file>